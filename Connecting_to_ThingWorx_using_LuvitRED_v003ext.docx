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2218118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6C360D" w:rsidRPr="00A241F8" w:rsidRDefault="006C360D" w:rsidP="00004FCF">
          <w:pPr>
            <w:rPr>
              <w:noProof/>
            </w:rPr>
          </w:pPr>
        </w:p>
        <w:tbl>
          <w:tblPr>
            <w:tblStyle w:val="LightShading-Accent11"/>
            <w:tblpPr w:leftFromText="187" w:rightFromText="187" w:vertAnchor="page" w:horzAnchor="margin" w:tblpY="11012"/>
            <w:tblW w:w="5034" w:type="pct"/>
            <w:tblBorders>
              <w:top w:val="none" w:sz="0" w:space="0" w:color="auto"/>
              <w:bottom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306"/>
          </w:tblGrid>
          <w:tr w:rsidR="0032489F" w:rsidRPr="00A241F8" w:rsidTr="00FB700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405"/>
            </w:trPr>
            <w:sdt>
              <w:sdtPr>
                <w:rPr>
                  <w:noProof/>
                  <w:szCs w:val="72"/>
                  <w:lang w:val="en-US"/>
                </w:rPr>
                <w:alias w:val="Title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0" w:type="auto"/>
                    <w:tcBorders>
                      <w:top w:val="none" w:sz="0" w:space="0" w:color="auto"/>
                      <w:bottom w:val="none" w:sz="0" w:space="0" w:color="auto"/>
                    </w:tcBorders>
                    <w:shd w:val="clear" w:color="auto" w:fill="auto"/>
                  </w:tcPr>
                  <w:p w:rsidR="006C360D" w:rsidRPr="009473F3" w:rsidRDefault="00683F58" w:rsidP="009473F3">
                    <w:pPr>
                      <w:pStyle w:val="Title"/>
                      <w:rPr>
                        <w:b w:val="0"/>
                        <w:noProof/>
                        <w:szCs w:val="72"/>
                        <w:lang w:val="en-US"/>
                      </w:rPr>
                    </w:pPr>
                    <w:r>
                      <w:rPr>
                        <w:noProof/>
                        <w:szCs w:val="72"/>
                        <w:lang w:val="en-US"/>
                      </w:rPr>
                      <w:t>Connecting to ThingWorx using LuvitRED</w:t>
                    </w:r>
                  </w:p>
                </w:tc>
              </w:sdtContent>
            </w:sdt>
          </w:tr>
          <w:tr w:rsidR="0032489F" w:rsidRPr="00A241F8" w:rsidTr="00FB700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0" w:type="auto"/>
                <w:shd w:val="clear" w:color="auto" w:fill="auto"/>
              </w:tcPr>
              <w:p w:rsidR="0032489F" w:rsidRPr="00A241F8" w:rsidRDefault="0032489F" w:rsidP="00FB7009">
                <w:pPr>
                  <w:pStyle w:val="NoSpacing"/>
                  <w:rPr>
                    <w:noProof/>
                  </w:rPr>
                </w:pPr>
              </w:p>
            </w:tc>
          </w:tr>
        </w:tbl>
        <w:p w:rsidR="006C360D" w:rsidRPr="00A241F8" w:rsidRDefault="009E7D86" w:rsidP="00004FCF">
          <w:pPr>
            <w:rPr>
              <w:noProof/>
              <w:highlight w:val="lightGray"/>
            </w:rPr>
          </w:pPr>
          <w:r w:rsidRPr="005D4B0B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CC7FCFC" wp14:editId="5F411C46">
                <wp:simplePos x="0" y="0"/>
                <wp:positionH relativeFrom="column">
                  <wp:posOffset>1746913</wp:posOffset>
                </wp:positionH>
                <wp:positionV relativeFrom="paragraph">
                  <wp:posOffset>2880499</wp:posOffset>
                </wp:positionV>
                <wp:extent cx="4191972" cy="1047993"/>
                <wp:effectExtent l="0" t="0" r="0" b="0"/>
                <wp:wrapNone/>
                <wp:docPr id="37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loudGate-Shooting-Plates-06-mini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972" cy="104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34B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-53975</wp:posOffset>
                    </wp:positionH>
                    <wp:positionV relativeFrom="paragraph">
                      <wp:posOffset>6698615</wp:posOffset>
                    </wp:positionV>
                    <wp:extent cx="5899150" cy="914400"/>
                    <wp:effectExtent l="3175" t="0" r="3175" b="4445"/>
                    <wp:wrapNone/>
                    <wp:docPr id="45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9150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alias w:val="Author"/>
                                  <w:id w:val="1608797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109F" w:rsidRPr="00FF5304" w:rsidRDefault="00B8109F" w:rsidP="00004FCF">
                                    <w:pP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  <w:t>Franco Arboleda</w:t>
                                    </w:r>
                                  </w:p>
                                </w:sdtContent>
                              </w:sdt>
                              <w:p w:rsidR="00B8109F" w:rsidRPr="00FF5304" w:rsidRDefault="00B8109F" w:rsidP="00EF162E">
                                <w:p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instrText xml:space="preserve"> DATE  \@ "d-MMM-yy"  \* MERGEFORMAT </w:instrTex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B54D10">
                                  <w:rPr>
                                    <w:b/>
                                    <w:noProof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t>1-Jun-16</w: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6" type="#_x0000_t202" style="position:absolute;left:0;text-align:left;margin-left:-4.25pt;margin-top:527.45pt;width:464.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" stroked="f">
                    <v:textbox>
                      <w:txbxContent>
                        <w:sdt>
                          <w:sdt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alias w:val="Author"/>
                            <w:id w:val="1608797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8109F" w:rsidRPr="00FF5304" w:rsidRDefault="00B8109F" w:rsidP="00004FCF">
                              <w:pP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  <w:t>Franco Arboleda</w:t>
                              </w:r>
                            </w:p>
                          </w:sdtContent>
                        </w:sdt>
                        <w:p w:rsidR="00B8109F" w:rsidRPr="00FF5304" w:rsidRDefault="00B8109F" w:rsidP="00EF162E">
                          <w:p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instrText xml:space="preserve"> DATE  \@ "d-MMM-yy"  \* MERGEFORMAT </w:instrTex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B54D10">
                            <w:rPr>
                              <w:b/>
                              <w:noProof/>
                              <w:color w:val="969696" w:themeColor="accent3"/>
                              <w:sz w:val="36"/>
                              <w:szCs w:val="36"/>
                            </w:rPr>
                            <w:t>1-Jun-16</w: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D4B0B" w:rsidRPr="005D4B0B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37ABFFF" wp14:editId="272475CD">
                <wp:simplePos x="0" y="0"/>
                <wp:positionH relativeFrom="column">
                  <wp:posOffset>20472</wp:posOffset>
                </wp:positionH>
                <wp:positionV relativeFrom="paragraph">
                  <wp:posOffset>889256</wp:posOffset>
                </wp:positionV>
                <wp:extent cx="5732059" cy="2204113"/>
                <wp:effectExtent l="0" t="0" r="0" b="0"/>
                <wp:wrapSquare wrapText="bothSides"/>
                <wp:docPr id="10" name="Picture 9" descr="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5320" cy="220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bookmarkStart w:id="0" w:name="_Toc322079962" w:displacedByCustomXml="next"/>
    <w:sdt>
      <w:sdtPr>
        <w:rPr>
          <w:rFonts w:asciiTheme="minorHAnsi" w:eastAsiaTheme="minorHAnsi" w:hAnsiTheme="minorHAnsi" w:cstheme="minorBidi"/>
          <w:b w:val="0"/>
          <w:bCs w:val="0"/>
          <w:noProof w:val="0"/>
          <w:color w:val="auto"/>
          <w:sz w:val="20"/>
          <w:szCs w:val="20"/>
        </w:rPr>
        <w:id w:val="2218409"/>
        <w:docPartObj>
          <w:docPartGallery w:val="Table of Contents"/>
          <w:docPartUnique/>
        </w:docPartObj>
      </w:sdtPr>
      <w:sdtEndPr/>
      <w:sdtContent>
        <w:p w:rsidR="00133131" w:rsidRPr="00A241F8" w:rsidRDefault="00133131" w:rsidP="00F75100">
          <w:pPr>
            <w:pStyle w:val="TOCHeading"/>
          </w:pPr>
          <w:r w:rsidRPr="00A241F8">
            <w:rPr>
              <w:rStyle w:val="Heading1Char"/>
            </w:rPr>
            <w:t>Table of Contents</w:t>
          </w:r>
        </w:p>
        <w:p w:rsidR="003D4983" w:rsidRDefault="00C7242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 w:rsidRPr="00A241F8">
            <w:rPr>
              <w:bCs w:val="0"/>
              <w:lang w:val="en-US"/>
            </w:rPr>
            <w:fldChar w:fldCharType="begin"/>
          </w:r>
          <w:r w:rsidR="00133131" w:rsidRPr="00A241F8">
            <w:rPr>
              <w:bCs w:val="0"/>
              <w:lang w:val="en-US"/>
            </w:rPr>
            <w:instrText xml:space="preserve"> TOC \o "1-3" \u </w:instrText>
          </w:r>
          <w:r w:rsidRPr="00A241F8">
            <w:rPr>
              <w:bCs w:val="0"/>
              <w:lang w:val="en-US"/>
            </w:rPr>
            <w:fldChar w:fldCharType="separate"/>
          </w:r>
          <w:r w:rsidR="003D4983">
            <w:t>1</w:t>
          </w:r>
          <w:r w:rsidR="003D4983"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 w:rsidR="003D4983">
            <w:t>Introduction</w:t>
          </w:r>
          <w:r w:rsidR="003D4983">
            <w:tab/>
          </w:r>
          <w:r w:rsidR="003D4983">
            <w:fldChar w:fldCharType="begin"/>
          </w:r>
          <w:r w:rsidR="003D4983">
            <w:instrText xml:space="preserve"> PAGEREF _Toc452533204 \h </w:instrText>
          </w:r>
          <w:r w:rsidR="003D4983">
            <w:fldChar w:fldCharType="separate"/>
          </w:r>
          <w:r w:rsidR="00B54D10">
            <w:t>3</w:t>
          </w:r>
          <w:r w:rsidR="003D4983">
            <w:fldChar w:fldCharType="end"/>
          </w:r>
        </w:p>
        <w:p w:rsidR="003D4983" w:rsidRDefault="003D4983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Configuring the ThingWorx platform.</w:t>
          </w:r>
          <w:r>
            <w:tab/>
          </w:r>
          <w:r>
            <w:fldChar w:fldCharType="begin"/>
          </w:r>
          <w:r>
            <w:instrText xml:space="preserve"> PAGEREF _Toc452533205 \h </w:instrText>
          </w:r>
          <w:r>
            <w:fldChar w:fldCharType="separate"/>
          </w:r>
          <w:r w:rsidR="00B54D10">
            <w:t>4</w:t>
          </w:r>
          <w:r>
            <w:fldChar w:fldCharType="end"/>
          </w:r>
        </w:p>
        <w:p w:rsidR="003D4983" w:rsidRDefault="003D4983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LuvitRED configuration.</w:t>
          </w:r>
          <w:r>
            <w:tab/>
          </w:r>
          <w:r>
            <w:fldChar w:fldCharType="begin"/>
          </w:r>
          <w:r>
            <w:instrText xml:space="preserve"> PAGEREF _Toc452533206 \h </w:instrText>
          </w:r>
          <w:r>
            <w:fldChar w:fldCharType="separate"/>
          </w:r>
          <w:r w:rsidR="00B54D10">
            <w:t>6</w:t>
          </w:r>
          <w:r>
            <w:fldChar w:fldCharType="end"/>
          </w:r>
        </w:p>
        <w:p w:rsidR="003D4983" w:rsidRDefault="003D4983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3.1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Sending data to the ThingWorx platform.</w:t>
          </w:r>
          <w:r>
            <w:tab/>
          </w:r>
          <w:r>
            <w:fldChar w:fldCharType="begin"/>
          </w:r>
          <w:r>
            <w:instrText xml:space="preserve"> PAGEREF _Toc452533207 \h </w:instrText>
          </w:r>
          <w:r>
            <w:fldChar w:fldCharType="separate"/>
          </w:r>
          <w:r w:rsidR="00B54D10">
            <w:t>7</w:t>
          </w:r>
          <w:r>
            <w:fldChar w:fldCharType="end"/>
          </w:r>
        </w:p>
        <w:p w:rsidR="003D4983" w:rsidRDefault="003D4983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Receiving data from the Thingworx platform.</w:t>
          </w:r>
          <w:r>
            <w:tab/>
          </w:r>
          <w:r>
            <w:fldChar w:fldCharType="begin"/>
          </w:r>
          <w:r>
            <w:instrText xml:space="preserve"> PAGEREF _Toc452533208 \h </w:instrText>
          </w:r>
          <w:r>
            <w:fldChar w:fldCharType="separate"/>
          </w:r>
          <w:r w:rsidR="00B54D10">
            <w:t>15</w:t>
          </w:r>
          <w:r>
            <w:fldChar w:fldCharType="end"/>
          </w:r>
        </w:p>
        <w:p w:rsidR="00670A66" w:rsidRPr="00A241F8" w:rsidRDefault="00C72426" w:rsidP="00004FCF">
          <w:pPr>
            <w:rPr>
              <w:rFonts w:asciiTheme="majorHAnsi" w:eastAsiaTheme="majorEastAsia" w:hAnsiTheme="majorHAnsi" w:cstheme="majorBidi"/>
              <w:noProof/>
              <w:color w:val="6E6E6E" w:themeColor="accent1" w:themeShade="80"/>
              <w:sz w:val="36"/>
              <w:szCs w:val="36"/>
            </w:rPr>
          </w:pPr>
          <w:r w:rsidRPr="00A241F8">
            <w:rPr>
              <w:rFonts w:asciiTheme="majorHAnsi" w:eastAsiaTheme="majorEastAsia" w:hAnsiTheme="majorHAnsi" w:cstheme="majorBidi"/>
              <w:bCs/>
              <w:noProof/>
              <w:color w:val="4D4D4D" w:themeColor="accent6"/>
              <w:sz w:val="26"/>
              <w:szCs w:val="30"/>
            </w:rPr>
            <w:fldChar w:fldCharType="end"/>
          </w:r>
        </w:p>
      </w:sdtContent>
    </w:sdt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134BEB" w:rsidRDefault="00134BEB" w:rsidP="00134BEB">
      <w:pPr>
        <w:pStyle w:val="Heading1"/>
      </w:pPr>
      <w:bookmarkStart w:id="1" w:name="_Toc429397644"/>
      <w:bookmarkStart w:id="2" w:name="_Toc450202208"/>
      <w:bookmarkStart w:id="3" w:name="_Toc452533204"/>
      <w:r>
        <w:lastRenderedPageBreak/>
        <w:t>Introduction</w:t>
      </w:r>
      <w:bookmarkEnd w:id="1"/>
      <w:bookmarkEnd w:id="2"/>
      <w:bookmarkEnd w:id="3"/>
    </w:p>
    <w:p w:rsidR="00134BEB" w:rsidRDefault="00134BEB" w:rsidP="00134BEB">
      <w:r>
        <w:t>This document explains how to send</w:t>
      </w:r>
      <w:r w:rsidR="00CF22E8">
        <w:t xml:space="preserve"> and receive data to and from the </w:t>
      </w:r>
      <w:proofErr w:type="spellStart"/>
      <w:r w:rsidR="00CF22E8">
        <w:t>ThingWorx</w:t>
      </w:r>
      <w:proofErr w:type="spellEnd"/>
      <w:r w:rsidR="00CF22E8">
        <w:t xml:space="preserve"> </w:t>
      </w:r>
      <w:r>
        <w:t xml:space="preserve">platform using </w:t>
      </w:r>
      <w:proofErr w:type="spellStart"/>
      <w:r>
        <w:t>LuvitRED</w:t>
      </w:r>
      <w:proofErr w:type="spellEnd"/>
      <w:r>
        <w:t>.</w:t>
      </w:r>
    </w:p>
    <w:p w:rsidR="00134BEB" w:rsidRPr="0046254F" w:rsidRDefault="00134BEB" w:rsidP="00134BEB">
      <w:r w:rsidRPr="0046254F">
        <w:t xml:space="preserve">This document was written using </w:t>
      </w:r>
      <w:proofErr w:type="spellStart"/>
      <w:r w:rsidRPr="0046254F">
        <w:t>CloudGate’s</w:t>
      </w:r>
      <w:proofErr w:type="spellEnd"/>
      <w:r w:rsidRPr="0046254F">
        <w:t xml:space="preserve"> firmware version </w:t>
      </w:r>
      <w:r w:rsidR="00E01594">
        <w:fldChar w:fldCharType="begin"/>
      </w:r>
      <w:r w:rsidR="00E01594">
        <w:instrText xml:space="preserve"> DOCPROPERTY  Firm_ver  \* MERGEFORMAT </w:instrText>
      </w:r>
      <w:r w:rsidR="00E01594">
        <w:fldChar w:fldCharType="separate"/>
      </w:r>
      <w:r w:rsidR="003D4983" w:rsidRPr="003D4983">
        <w:rPr>
          <w:bCs/>
        </w:rPr>
        <w:t>2.62.0</w:t>
      </w:r>
      <w:r w:rsidR="00E01594">
        <w:rPr>
          <w:bCs/>
        </w:rPr>
        <w:fldChar w:fldCharType="end"/>
      </w:r>
      <w:r w:rsidRPr="0046254F">
        <w:t xml:space="preserve"> and </w:t>
      </w:r>
      <w:proofErr w:type="spellStart"/>
      <w:r w:rsidRPr="0046254F">
        <w:t>LuvitRED</w:t>
      </w:r>
      <w:proofErr w:type="spellEnd"/>
      <w:r w:rsidRPr="0046254F">
        <w:t xml:space="preserve"> version </w:t>
      </w:r>
      <w:r w:rsidR="00E01594">
        <w:fldChar w:fldCharType="begin"/>
      </w:r>
      <w:r w:rsidR="00E01594">
        <w:instrText xml:space="preserve"> DOCPROPERTY  LuvitRED_ver  \* MERGEFORMAT </w:instrText>
      </w:r>
      <w:r w:rsidR="00E01594">
        <w:fldChar w:fldCharType="separate"/>
      </w:r>
      <w:r w:rsidR="003D4983" w:rsidRPr="003D4983">
        <w:rPr>
          <w:bCs/>
        </w:rPr>
        <w:t>2.7.5</w:t>
      </w:r>
      <w:r w:rsidR="00E01594">
        <w:rPr>
          <w:bCs/>
        </w:rPr>
        <w:fldChar w:fldCharType="end"/>
      </w:r>
      <w:r w:rsidRPr="0046254F">
        <w:t xml:space="preserve">. Although older versions of firmware and </w:t>
      </w:r>
      <w:proofErr w:type="spellStart"/>
      <w:r w:rsidRPr="0046254F">
        <w:t>LuvitRED</w:t>
      </w:r>
      <w:proofErr w:type="spellEnd"/>
      <w:r w:rsidRPr="0046254F">
        <w:t xml:space="preserve"> might work in the same way, we strongly recommend to upgrade to the above mentioned versions or newer in order to ensure the same results.</w:t>
      </w:r>
    </w:p>
    <w:p w:rsidR="0046254F" w:rsidRDefault="00134BEB" w:rsidP="00134BEB">
      <w:r>
        <w:t xml:space="preserve">For this explanation we are using a </w:t>
      </w:r>
      <w:r w:rsidR="0046254F">
        <w:t>developer</w:t>
      </w:r>
      <w:r>
        <w:t xml:space="preserve"> account on </w:t>
      </w:r>
      <w:r w:rsidR="0046254F">
        <w:t xml:space="preserve">the </w:t>
      </w:r>
      <w:proofErr w:type="spellStart"/>
      <w:r w:rsidR="0046254F">
        <w:t>ThingWorx</w:t>
      </w:r>
      <w:proofErr w:type="spellEnd"/>
      <w:r w:rsidR="0046254F">
        <w:t xml:space="preserve"> </w:t>
      </w:r>
      <w:r>
        <w:t>platform (</w:t>
      </w:r>
      <w:hyperlink r:id="rId11" w:history="1">
        <w:r w:rsidR="00827FE3" w:rsidRPr="0039155C">
          <w:rPr>
            <w:rStyle w:val="Hyperlink"/>
          </w:rPr>
          <w:t>http://www.thingworx.com/developer</w:t>
        </w:r>
      </w:hyperlink>
      <w:r>
        <w:t>).</w:t>
      </w:r>
      <w:r w:rsidR="00827FE3">
        <w:t xml:space="preserve"> </w:t>
      </w:r>
    </w:p>
    <w:p w:rsidR="00134BEB" w:rsidRDefault="00134BEB" w:rsidP="00134BEB"/>
    <w:p w:rsidR="00134BEB" w:rsidRDefault="00134BEB" w:rsidP="00134BEB"/>
    <w:p w:rsidR="00134BEB" w:rsidRDefault="00134BEB" w:rsidP="00134BEB">
      <w:pPr>
        <w:pStyle w:val="Heading1"/>
      </w:pPr>
      <w:bookmarkStart w:id="4" w:name="_Toc450202209"/>
      <w:bookmarkStart w:id="5" w:name="_Ref424543360"/>
      <w:bookmarkStart w:id="6" w:name="_Toc429397645"/>
      <w:bookmarkStart w:id="7" w:name="_Toc452533205"/>
      <w:r>
        <w:lastRenderedPageBreak/>
        <w:t xml:space="preserve">Configuring the </w:t>
      </w:r>
      <w:r w:rsidR="00350D47">
        <w:t>ThingWorx</w:t>
      </w:r>
      <w:r>
        <w:t xml:space="preserve"> platform.</w:t>
      </w:r>
      <w:bookmarkEnd w:id="4"/>
      <w:bookmarkEnd w:id="7"/>
    </w:p>
    <w:p w:rsidR="00134BEB" w:rsidRDefault="00134BEB" w:rsidP="00134BEB">
      <w:r>
        <w:t xml:space="preserve">When creating a new account on the </w:t>
      </w:r>
      <w:proofErr w:type="spellStart"/>
      <w:r w:rsidR="00350D47">
        <w:t>Thingworx</w:t>
      </w:r>
      <w:proofErr w:type="spellEnd"/>
      <w:r w:rsidR="00350D47">
        <w:t xml:space="preserve"> platform a new application </w:t>
      </w:r>
      <w:r w:rsidR="00FD4B2B">
        <w:t>key</w:t>
      </w:r>
      <w:r w:rsidR="00350D47">
        <w:t xml:space="preserve"> is automatically created under the Security section:</w:t>
      </w:r>
    </w:p>
    <w:p w:rsidR="00350D47" w:rsidRDefault="00350D47" w:rsidP="00350D4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F4901" wp14:editId="3FB07E4F">
                <wp:simplePos x="0" y="0"/>
                <wp:positionH relativeFrom="column">
                  <wp:posOffset>1089965</wp:posOffset>
                </wp:positionH>
                <wp:positionV relativeFrom="paragraph">
                  <wp:posOffset>1062838</wp:posOffset>
                </wp:positionV>
                <wp:extent cx="1660906" cy="307111"/>
                <wp:effectExtent l="19050" t="19050" r="15875" b="17145"/>
                <wp:wrapNone/>
                <wp:docPr id="9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0906" cy="30711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85.8pt;margin-top:83.7pt;width:130.8pt;height:2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EA7975" wp14:editId="6E4278C2">
            <wp:extent cx="5732145" cy="1957258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47" w:rsidRDefault="00350D47" w:rsidP="00350D47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Account application key created.</w:t>
      </w:r>
    </w:p>
    <w:p w:rsidR="00350D47" w:rsidRDefault="00350D47" w:rsidP="00350D47">
      <w:r>
        <w:t>We are going to create a new application key.</w:t>
      </w:r>
    </w:p>
    <w:p w:rsidR="00350D47" w:rsidRDefault="00350D47" w:rsidP="003F7D59">
      <w:pPr>
        <w:pStyle w:val="ListParagraph"/>
        <w:numPr>
          <w:ilvl w:val="0"/>
          <w:numId w:val="9"/>
        </w:numPr>
        <w:rPr>
          <w:noProof w:val="0"/>
        </w:rPr>
      </w:pPr>
      <w:r>
        <w:t>C</w:t>
      </w:r>
      <w:r w:rsidR="007D08AD">
        <w:t>lick</w:t>
      </w:r>
      <w:r>
        <w:t xml:space="preserve"> on the “New” button</w:t>
      </w:r>
      <w:r w:rsidR="00134BEB">
        <w:t>:</w:t>
      </w:r>
    </w:p>
    <w:p w:rsidR="00134BEB" w:rsidRDefault="00350D47" w:rsidP="00134B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FA30A" wp14:editId="63BE7426">
                <wp:simplePos x="0" y="0"/>
                <wp:positionH relativeFrom="column">
                  <wp:posOffset>1521460</wp:posOffset>
                </wp:positionH>
                <wp:positionV relativeFrom="paragraph">
                  <wp:posOffset>850265</wp:posOffset>
                </wp:positionV>
                <wp:extent cx="373075" cy="182880"/>
                <wp:effectExtent l="19050" t="19050" r="27305" b="26670"/>
                <wp:wrapNone/>
                <wp:docPr id="4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075" cy="1828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19.8pt;margin-top:66.95pt;width:29.4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C7AB484" wp14:editId="2A6BF635">
            <wp:extent cx="4564685" cy="99228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29"/>
                    <a:stretch/>
                  </pic:blipFill>
                  <pic:spPr bwMode="auto">
                    <a:xfrm>
                      <a:off x="0" y="0"/>
                      <a:ext cx="4573988" cy="99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</w:t>
      </w:r>
      <w:r w:rsidR="00E01594">
        <w:rPr>
          <w:noProof/>
        </w:rPr>
        <w:fldChar w:fldCharType="end"/>
      </w:r>
      <w:r w:rsidR="00350D47">
        <w:t xml:space="preserve">: </w:t>
      </w:r>
      <w:proofErr w:type="spellStart"/>
      <w:r w:rsidR="00350D47">
        <w:t>ThingWorx</w:t>
      </w:r>
      <w:proofErr w:type="spellEnd"/>
      <w:r w:rsidR="00350D47">
        <w:t>: New application key.</w:t>
      </w:r>
    </w:p>
    <w:p w:rsidR="007D08AD" w:rsidRPr="007D08AD" w:rsidRDefault="007D08AD" w:rsidP="003F7D59">
      <w:pPr>
        <w:pStyle w:val="ListParagraph"/>
        <w:numPr>
          <w:ilvl w:val="0"/>
          <w:numId w:val="9"/>
        </w:numPr>
      </w:pPr>
      <w:r>
        <w:t>Type a name for the new key (e.g myappkey), select a User Name Reference and then click on “Save”: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12952" wp14:editId="152AEF01">
                <wp:simplePos x="0" y="0"/>
                <wp:positionH relativeFrom="column">
                  <wp:posOffset>1585595</wp:posOffset>
                </wp:positionH>
                <wp:positionV relativeFrom="paragraph">
                  <wp:posOffset>1464945</wp:posOffset>
                </wp:positionV>
                <wp:extent cx="1447800" cy="226695"/>
                <wp:effectExtent l="19050" t="19050" r="19050" b="20955"/>
                <wp:wrapNone/>
                <wp:docPr id="1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24.85pt;margin-top:115.35pt;width:114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FC664" wp14:editId="7D0AB9AC">
                <wp:simplePos x="0" y="0"/>
                <wp:positionH relativeFrom="column">
                  <wp:posOffset>1762760</wp:posOffset>
                </wp:positionH>
                <wp:positionV relativeFrom="paragraph">
                  <wp:posOffset>509905</wp:posOffset>
                </wp:positionV>
                <wp:extent cx="1374775" cy="226695"/>
                <wp:effectExtent l="19050" t="19050" r="15875" b="20955"/>
                <wp:wrapNone/>
                <wp:docPr id="1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477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38.8pt;margin-top:40.15pt;width:108.25pt;height:1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20967" wp14:editId="5AAF6917">
                <wp:simplePos x="0" y="0"/>
                <wp:positionH relativeFrom="column">
                  <wp:posOffset>1975105</wp:posOffset>
                </wp:positionH>
                <wp:positionV relativeFrom="paragraph">
                  <wp:posOffset>148666</wp:posOffset>
                </wp:positionV>
                <wp:extent cx="438912" cy="182804"/>
                <wp:effectExtent l="19050" t="19050" r="18415" b="27305"/>
                <wp:wrapNone/>
                <wp:docPr id="16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1828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55.5pt;margin-top:11.7pt;width:34.55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" filled="f" strokecolor="red" strokeweight="2.25pt"/>
            </w:pict>
          </mc:Fallback>
        </mc:AlternateContent>
      </w:r>
      <w:r w:rsidRPr="007D08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F8BCC" wp14:editId="6A82CEEC">
            <wp:extent cx="4323283" cy="1828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"/>
                    <a:stretch/>
                  </pic:blipFill>
                  <pic:spPr bwMode="auto">
                    <a:xfrm>
                      <a:off x="0" y="0"/>
                      <a:ext cx="4325424" cy="182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3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Application key configuration.</w:t>
      </w:r>
    </w:p>
    <w:p w:rsidR="007D08AD" w:rsidRDefault="007D08AD" w:rsidP="003F7D59">
      <w:pPr>
        <w:pStyle w:val="ListParagraph"/>
        <w:numPr>
          <w:ilvl w:val="0"/>
          <w:numId w:val="9"/>
        </w:numPr>
      </w:pPr>
      <w:r>
        <w:lastRenderedPageBreak/>
        <w:t>After saving the new key, take note of the “keyId” created: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92E51" wp14:editId="0D82B990">
                <wp:simplePos x="0" y="0"/>
                <wp:positionH relativeFrom="column">
                  <wp:posOffset>1843430</wp:posOffset>
                </wp:positionH>
                <wp:positionV relativeFrom="paragraph">
                  <wp:posOffset>1808582</wp:posOffset>
                </wp:positionV>
                <wp:extent cx="2196135" cy="226695"/>
                <wp:effectExtent l="19050" t="19050" r="13970" b="20955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613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142.4pt;width:172.9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157E82" wp14:editId="32A34015">
            <wp:extent cx="3204057" cy="20959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57" cy="20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4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 xml:space="preserve">: New </w:t>
      </w:r>
      <w:proofErr w:type="spellStart"/>
      <w:r>
        <w:t>keyId</w:t>
      </w:r>
      <w:proofErr w:type="spellEnd"/>
      <w:r>
        <w:t>.</w:t>
      </w:r>
    </w:p>
    <w:p w:rsidR="00FD4B2B" w:rsidRDefault="00FD4B2B" w:rsidP="00FD4B2B">
      <w:r>
        <w:t>We are going to create a new Thing under the Modeling section.</w:t>
      </w:r>
    </w:p>
    <w:p w:rsidR="00FD4B2B" w:rsidRDefault="00FD4B2B" w:rsidP="003F7D59">
      <w:pPr>
        <w:pStyle w:val="ListParagraph"/>
        <w:numPr>
          <w:ilvl w:val="0"/>
          <w:numId w:val="10"/>
        </w:numPr>
        <w:rPr>
          <w:noProof w:val="0"/>
        </w:rPr>
      </w:pPr>
      <w:r>
        <w:t>Click on the “New” button:</w:t>
      </w:r>
    </w:p>
    <w:p w:rsidR="00FD4B2B" w:rsidRDefault="00FD4B2B" w:rsidP="00FD4B2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DE2D09" wp14:editId="55729014">
                <wp:simplePos x="0" y="0"/>
                <wp:positionH relativeFrom="column">
                  <wp:posOffset>1843430</wp:posOffset>
                </wp:positionH>
                <wp:positionV relativeFrom="paragraph">
                  <wp:posOffset>819150</wp:posOffset>
                </wp:positionV>
                <wp:extent cx="577901" cy="219456"/>
                <wp:effectExtent l="19050" t="19050" r="12700" b="28575"/>
                <wp:wrapNone/>
                <wp:docPr id="2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1" cy="2194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64.5pt;width:45.5pt;height:17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0E38FE" wp14:editId="67AD2710">
            <wp:extent cx="5010912" cy="12650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15" cy="12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B" w:rsidRDefault="00FD4B2B" w:rsidP="00FD4B2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5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Thing.</w:t>
      </w:r>
    </w:p>
    <w:p w:rsidR="00FD4B2B" w:rsidRDefault="00FD4B2B" w:rsidP="003F7D59">
      <w:pPr>
        <w:pStyle w:val="ListParagraph"/>
        <w:numPr>
          <w:ilvl w:val="0"/>
          <w:numId w:val="10"/>
        </w:numPr>
      </w:pPr>
      <w:r>
        <w:t>Type a name for the new thing (e.g CloudGate),</w:t>
      </w:r>
      <w:r w:rsidR="009F74DA">
        <w:t xml:space="preserve"> select “RemoteThing” as a Thing Template </w:t>
      </w:r>
      <w:r>
        <w:t>and then click on “Save”:</w:t>
      </w:r>
    </w:p>
    <w:p w:rsidR="009F74DA" w:rsidRDefault="009F74DA" w:rsidP="009F74D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072E4" wp14:editId="0A048C1E">
                <wp:simplePos x="0" y="0"/>
                <wp:positionH relativeFrom="column">
                  <wp:posOffset>1265531</wp:posOffset>
                </wp:positionH>
                <wp:positionV relativeFrom="paragraph">
                  <wp:posOffset>188087</wp:posOffset>
                </wp:positionV>
                <wp:extent cx="577900" cy="190195"/>
                <wp:effectExtent l="19050" t="19050" r="12700" b="19685"/>
                <wp:wrapNone/>
                <wp:docPr id="4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0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9.65pt;margin-top:14.8pt;width:45.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8014F7" wp14:editId="2BB13F2B">
                <wp:simplePos x="0" y="0"/>
                <wp:positionH relativeFrom="column">
                  <wp:posOffset>1373734</wp:posOffset>
                </wp:positionH>
                <wp:positionV relativeFrom="paragraph">
                  <wp:posOffset>1378662</wp:posOffset>
                </wp:positionV>
                <wp:extent cx="1506931" cy="190195"/>
                <wp:effectExtent l="19050" t="19050" r="17145" b="19685"/>
                <wp:wrapNone/>
                <wp:docPr id="25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8.15pt;margin-top:108.55pt;width:118.6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11CC7" wp14:editId="7649D50F">
                <wp:simplePos x="0" y="0"/>
                <wp:positionH relativeFrom="column">
                  <wp:posOffset>1638605</wp:posOffset>
                </wp:positionH>
                <wp:positionV relativeFrom="paragraph">
                  <wp:posOffset>634314</wp:posOffset>
                </wp:positionV>
                <wp:extent cx="1506931" cy="190195"/>
                <wp:effectExtent l="19050" t="19050" r="17145" b="19685"/>
                <wp:wrapNone/>
                <wp:docPr id="3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29pt;margin-top:49.95pt;width:118.6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" filled="f" strokecolor="red" strokeweight="2.25pt"/>
            </w:pict>
          </mc:Fallback>
        </mc:AlternateContent>
      </w:r>
      <w:r w:rsidR="00FD4B2B">
        <w:rPr>
          <w:noProof/>
        </w:rPr>
        <w:drawing>
          <wp:inline distT="0" distB="0" distL="0" distR="0" wp14:anchorId="097F8754" wp14:editId="7C776420">
            <wp:extent cx="5014803" cy="201449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04" cy="2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CC18FC" w:rsidRDefault="009F74DA" w:rsidP="00E50AB5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</w:instrText>
      </w:r>
      <w:r w:rsidR="00E01594">
        <w:instrText xml:space="preserve">IC </w:instrText>
      </w:r>
      <w:r w:rsidR="00E01594">
        <w:fldChar w:fldCharType="separate"/>
      </w:r>
      <w:r w:rsidR="00B54D10">
        <w:rPr>
          <w:noProof/>
        </w:rPr>
        <w:t>6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thing configuration.</w:t>
      </w:r>
    </w:p>
    <w:p w:rsidR="00134BEB" w:rsidRDefault="00134BEB" w:rsidP="00134BEB">
      <w:pPr>
        <w:pStyle w:val="Heading1"/>
      </w:pPr>
      <w:bookmarkStart w:id="8" w:name="_Toc450202213"/>
      <w:bookmarkStart w:id="9" w:name="_Toc452533206"/>
      <w:r>
        <w:lastRenderedPageBreak/>
        <w:t>LuvitRED configuration</w:t>
      </w:r>
      <w:bookmarkEnd w:id="5"/>
      <w:r>
        <w:t>.</w:t>
      </w:r>
      <w:bookmarkEnd w:id="8"/>
      <w:bookmarkEnd w:id="9"/>
    </w:p>
    <w:p w:rsidR="00134BEB" w:rsidRDefault="00134BEB" w:rsidP="00134BEB">
      <w:r>
        <w:t xml:space="preserve">Go to the web interface of the </w:t>
      </w:r>
      <w:proofErr w:type="spellStart"/>
      <w:r>
        <w:t>CloudGate</w:t>
      </w:r>
      <w:proofErr w:type="spellEnd"/>
      <w:r>
        <w:t xml:space="preserve"> and then to the "Plugin" tab and sub-tab called "</w:t>
      </w:r>
      <w:proofErr w:type="spellStart"/>
      <w:r>
        <w:t>LuvitRED</w:t>
      </w:r>
      <w:proofErr w:type="spellEnd"/>
      <w:r>
        <w:t xml:space="preserve">" </w:t>
      </w:r>
    </w:p>
    <w:p w:rsidR="00134BEB" w:rsidRDefault="00134BEB" w:rsidP="00134BEB">
      <w:pPr>
        <w:keepNext/>
        <w:jc w:val="center"/>
      </w:pPr>
      <w:r>
        <w:rPr>
          <w:noProof/>
        </w:rPr>
        <w:drawing>
          <wp:inline distT="0" distB="0" distL="0" distR="0" wp14:anchorId="0B490BD3" wp14:editId="0C575C39">
            <wp:extent cx="2390195" cy="826294"/>
            <wp:effectExtent l="19050" t="0" r="0" b="0"/>
            <wp:docPr id="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84" cy="82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7</w:t>
      </w:r>
      <w:r w:rsidR="00E01594">
        <w:rPr>
          <w:noProof/>
        </w:rPr>
        <w:fldChar w:fldCharType="end"/>
      </w:r>
      <w:r>
        <w:t xml:space="preserve">: Plugin tab, </w:t>
      </w:r>
      <w:proofErr w:type="spellStart"/>
      <w:r>
        <w:t>LuvitRED</w:t>
      </w:r>
      <w:proofErr w:type="spellEnd"/>
      <w:r>
        <w:t>.</w:t>
      </w:r>
    </w:p>
    <w:p w:rsidR="00134BEB" w:rsidRDefault="00134BEB" w:rsidP="00134BEB">
      <w:r w:rsidRPr="006F11B4">
        <w:rPr>
          <w:b/>
          <w:u w:val="single"/>
        </w:rPr>
        <w:t>NOTE</w:t>
      </w:r>
      <w:r w:rsidRPr="006F11B4">
        <w:rPr>
          <w:b/>
        </w:rPr>
        <w:t>:</w:t>
      </w:r>
      <w:r w:rsidRPr="006F11B4">
        <w:t xml:space="preserve"> Do not focus on </w:t>
      </w:r>
      <w:r>
        <w:t>the SNMP (Simple Network Management Protocol) sub-tab. This tab is not going to be used on this document.</w:t>
      </w:r>
    </w:p>
    <w:p w:rsidR="00134BEB" w:rsidRDefault="00134BEB" w:rsidP="00134BEB">
      <w:r>
        <w:t xml:space="preserve">Under the “Advanced Editor” of </w:t>
      </w:r>
      <w:proofErr w:type="spellStart"/>
      <w:r>
        <w:t>LuvitRED</w:t>
      </w:r>
      <w:proofErr w:type="spellEnd"/>
      <w:r>
        <w:t xml:space="preserve">, there are </w:t>
      </w:r>
      <w:r w:rsidR="005A01E5">
        <w:t>five</w:t>
      </w:r>
      <w:r>
        <w:t xml:space="preserve"> nodes that are related to </w:t>
      </w:r>
      <w:proofErr w:type="spellStart"/>
      <w:r w:rsidR="005A01E5">
        <w:t>ThingWorx</w:t>
      </w:r>
      <w:proofErr w:type="spellEnd"/>
      <w:r>
        <w:t xml:space="preserve"> (See </w:t>
      </w:r>
      <w:r>
        <w:fldChar w:fldCharType="begin"/>
      </w:r>
      <w:r>
        <w:instrText xml:space="preserve"> REF _Ref448484645 \h </w:instrText>
      </w:r>
      <w:r>
        <w:fldChar w:fldCharType="separate"/>
      </w:r>
      <w:r w:rsidR="00B54D10">
        <w:t xml:space="preserve">Figure </w:t>
      </w:r>
      <w:r w:rsidR="00B54D10">
        <w:rPr>
          <w:noProof/>
        </w:rPr>
        <w:t>8</w:t>
      </w:r>
      <w:r>
        <w:fldChar w:fldCharType="end"/>
      </w:r>
      <w:r>
        <w:t>):</w:t>
      </w:r>
    </w:p>
    <w:p w:rsidR="00134BEB" w:rsidRDefault="005A01E5" w:rsidP="00134BEB">
      <w:pPr>
        <w:jc w:val="center"/>
      </w:pPr>
      <w:r>
        <w:rPr>
          <w:noProof/>
        </w:rPr>
        <w:drawing>
          <wp:inline distT="0" distB="0" distL="0" distR="0" wp14:anchorId="0E799D86" wp14:editId="6A9CD49A">
            <wp:extent cx="1533525" cy="2933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0" w:name="_Ref448484645"/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8</w:t>
      </w:r>
      <w:r w:rsidR="00E01594">
        <w:rPr>
          <w:noProof/>
        </w:rPr>
        <w:fldChar w:fldCharType="end"/>
      </w:r>
      <w:bookmarkEnd w:id="10"/>
      <w:r>
        <w:t xml:space="preserve">: </w:t>
      </w:r>
      <w:proofErr w:type="spellStart"/>
      <w:r w:rsidR="005A01E5">
        <w:t>thingworx</w:t>
      </w:r>
      <w:proofErr w:type="spellEnd"/>
      <w:r>
        <w:t xml:space="preserve"> nodes.</w:t>
      </w:r>
    </w:p>
    <w:p w:rsidR="00134BEB" w:rsidRDefault="00134BEB" w:rsidP="00134BEB">
      <w:pPr>
        <w:jc w:val="left"/>
        <w:rPr>
          <w:rFonts w:asciiTheme="majorHAnsi" w:eastAsiaTheme="majorEastAsia" w:hAnsiTheme="majorHAnsi" w:cstheme="majorBidi"/>
          <w:b/>
          <w:bCs/>
          <w:noProof/>
          <w:color w:val="808080" w:themeColor="accent4"/>
          <w:sz w:val="30"/>
          <w:szCs w:val="30"/>
        </w:rPr>
      </w:pPr>
      <w:r>
        <w:br w:type="page"/>
      </w:r>
    </w:p>
    <w:p w:rsidR="00134BEB" w:rsidRDefault="00134BEB" w:rsidP="00134BEB">
      <w:pPr>
        <w:pStyle w:val="Heading2"/>
      </w:pPr>
      <w:bookmarkStart w:id="11" w:name="_Ref448489520"/>
      <w:bookmarkStart w:id="12" w:name="_Toc450202214"/>
      <w:bookmarkStart w:id="13" w:name="_Toc452533207"/>
      <w:r>
        <w:lastRenderedPageBreak/>
        <w:t xml:space="preserve">Sending data to the </w:t>
      </w:r>
      <w:r w:rsidR="005A01E5">
        <w:t>ThingWorx</w:t>
      </w:r>
      <w:r>
        <w:t xml:space="preserve"> platform.</w:t>
      </w:r>
      <w:bookmarkEnd w:id="11"/>
      <w:bookmarkEnd w:id="12"/>
      <w:bookmarkEnd w:id="13"/>
    </w:p>
    <w:p w:rsidR="00134BEB" w:rsidRDefault="007D384D" w:rsidP="003F7D59">
      <w:pPr>
        <w:pStyle w:val="ListParagraph"/>
        <w:numPr>
          <w:ilvl w:val="0"/>
          <w:numId w:val="3"/>
        </w:numPr>
      </w:pPr>
      <w:r>
        <w:t>Drag and d</w:t>
      </w:r>
      <w:r w:rsidR="00134BEB">
        <w:t xml:space="preserve">rop a </w:t>
      </w:r>
      <w:r w:rsidR="005A01E5">
        <w:t>thingworx</w:t>
      </w:r>
      <w:r w:rsidR="00134BEB">
        <w:t xml:space="preserve"> out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1D94F742" wp14:editId="76DE543F">
            <wp:extent cx="1185062" cy="33357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650" cy="3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9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="005A01E5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0"/>
          <w:numId w:val="3"/>
        </w:numPr>
      </w:pPr>
      <w:r>
        <w:t xml:space="preserve">Configure the </w:t>
      </w:r>
      <w:r w:rsidR="005A01E5">
        <w:t>thingworx</w:t>
      </w:r>
      <w:r>
        <w:t xml:space="preserve"> out node in the following way:</w:t>
      </w:r>
    </w:p>
    <w:p w:rsidR="00134BEB" w:rsidRDefault="00803BF2" w:rsidP="00134BEB">
      <w:pPr>
        <w:jc w:val="center"/>
      </w:pPr>
      <w:r>
        <w:rPr>
          <w:noProof/>
        </w:rPr>
        <w:drawing>
          <wp:inline distT="0" distB="0" distL="0" distR="0" wp14:anchorId="4A52FAB5" wp14:editId="6C68DB7A">
            <wp:extent cx="2596896" cy="2207831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79" cy="2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10</w:t>
      </w:r>
      <w:r w:rsidR="00E01594">
        <w:rPr>
          <w:noProof/>
        </w:rPr>
        <w:fldChar w:fldCharType="end"/>
      </w:r>
      <w:r>
        <w:t xml:space="preserve">: Default </w:t>
      </w:r>
      <w:proofErr w:type="spellStart"/>
      <w:r w:rsidR="00803BF2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1"/>
          <w:numId w:val="3"/>
        </w:numPr>
      </w:pPr>
      <w:r>
        <w:t xml:space="preserve">Add a </w:t>
      </w:r>
      <w:r w:rsidRPr="0050284B">
        <w:rPr>
          <w:b/>
        </w:rPr>
        <w:t>new</w:t>
      </w:r>
      <w:r>
        <w:t xml:space="preserve"> </w:t>
      </w:r>
      <w:r w:rsidR="006B0BFC">
        <w:t>Server</w:t>
      </w:r>
      <w:r>
        <w:t xml:space="preserve"> </w:t>
      </w:r>
      <w:r w:rsidR="006B0BFC">
        <w:t xml:space="preserve">configuration </w:t>
      </w:r>
      <w:r>
        <w:t>by clicking on the p</w:t>
      </w:r>
      <w:r w:rsidR="009928FE">
        <w:t xml:space="preserve">encil icon and configure it  with the server address (Server), the port for the server (80 for http – Use https if the server supports it), Enter the keyID </w:t>
      </w:r>
      <w:r>
        <w:t>(</w:t>
      </w:r>
      <w:r w:rsidR="009928FE">
        <w:t>Application key</w:t>
      </w:r>
      <w:r>
        <w:t>)</w:t>
      </w:r>
      <w:r w:rsidR="009928FE">
        <w:t xml:space="preserve"> </w:t>
      </w:r>
      <w:r>
        <w:t>noted on the previous section. Change the “Name” of the configuration node and click on “Add”: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29477011" wp14:editId="6BF5B2A3">
            <wp:extent cx="2633472" cy="2529081"/>
            <wp:effectExtent l="0" t="0" r="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47" cy="25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11</w:t>
      </w:r>
      <w:r w:rsidR="00E01594">
        <w:rPr>
          <w:noProof/>
        </w:rPr>
        <w:fldChar w:fldCharType="end"/>
      </w:r>
      <w:r>
        <w:t xml:space="preserve">: Adding </w:t>
      </w:r>
      <w:r w:rsidR="009928FE">
        <w:t>server configuration and application k</w:t>
      </w:r>
      <w:r>
        <w:t>ey.</w:t>
      </w:r>
    </w:p>
    <w:p w:rsidR="00134BEB" w:rsidRDefault="009928FE" w:rsidP="003F7D59">
      <w:pPr>
        <w:pStyle w:val="ListParagraph"/>
        <w:numPr>
          <w:ilvl w:val="1"/>
          <w:numId w:val="3"/>
        </w:numPr>
      </w:pPr>
      <w:r>
        <w:lastRenderedPageBreak/>
        <w:t xml:space="preserve">Add a </w:t>
      </w:r>
      <w:r w:rsidRPr="009928FE">
        <w:rPr>
          <w:b/>
        </w:rPr>
        <w:t>new</w:t>
      </w:r>
      <w:r>
        <w:t xml:space="preserve"> Thing by clicking on the pencil icon and configure it with the </w:t>
      </w:r>
      <w:r w:rsidR="00134BEB">
        <w:t>“</w:t>
      </w:r>
      <w:r>
        <w:t>Thing</w:t>
      </w:r>
      <w:r w:rsidR="00134BEB">
        <w:t xml:space="preserve">” name created on the </w:t>
      </w:r>
      <w:r>
        <w:t>ThingWorx</w:t>
      </w:r>
      <w:r w:rsidR="00134BEB">
        <w:t xml:space="preserve"> platform (</w:t>
      </w:r>
      <w:r>
        <w:rPr>
          <w:b/>
          <w:i/>
        </w:rPr>
        <w:t>CloudGate</w:t>
      </w:r>
      <w:r>
        <w:t xml:space="preserve">). </w:t>
      </w:r>
      <w:r w:rsidR="00134BEB">
        <w:t>Click on “</w:t>
      </w:r>
      <w:r>
        <w:t>Add</w:t>
      </w:r>
      <w:r w:rsidR="00134BEB">
        <w:t>” when finished:</w:t>
      </w:r>
    </w:p>
    <w:p w:rsidR="00134BEB" w:rsidRDefault="009928FE" w:rsidP="00134BEB">
      <w:pPr>
        <w:keepNext/>
        <w:jc w:val="center"/>
      </w:pPr>
      <w:r>
        <w:rPr>
          <w:noProof/>
        </w:rPr>
        <w:drawing>
          <wp:inline distT="0" distB="0" distL="0" distR="0" wp14:anchorId="7CC8204B" wp14:editId="248BDBCE">
            <wp:extent cx="3628779" cy="151144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81" cy="15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12</w:t>
      </w:r>
      <w:r w:rsidR="00E01594">
        <w:rPr>
          <w:noProof/>
        </w:rPr>
        <w:fldChar w:fldCharType="end"/>
      </w:r>
      <w:r>
        <w:t xml:space="preserve">: </w:t>
      </w:r>
      <w:r w:rsidR="00615551">
        <w:t>Thing configuration</w:t>
      </w:r>
      <w:r>
        <w:t>.</w:t>
      </w:r>
    </w:p>
    <w:p w:rsidR="00615551" w:rsidRDefault="00615551" w:rsidP="003F7D59">
      <w:pPr>
        <w:pStyle w:val="ListParagraph"/>
        <w:numPr>
          <w:ilvl w:val="1"/>
          <w:numId w:val="3"/>
        </w:numPr>
      </w:pPr>
      <w:r>
        <w:t xml:space="preserve">On the node configuration write a “Property name” that represents the type of data that will be send to ThingWorx (e.g </w:t>
      </w:r>
      <w:r>
        <w:rPr>
          <w:b/>
        </w:rPr>
        <w:t>rand_num1</w:t>
      </w:r>
      <w:r w:rsidRPr="00615551">
        <w:t>)</w:t>
      </w:r>
      <w:r>
        <w:t xml:space="preserve"> and select the “Property type” (e.g </w:t>
      </w:r>
      <w:r>
        <w:rPr>
          <w:b/>
        </w:rPr>
        <w:t>number</w:t>
      </w:r>
      <w:r>
        <w:t>). Click on “OK” when finished:</w:t>
      </w:r>
    </w:p>
    <w:p w:rsidR="00615551" w:rsidRDefault="002002FF" w:rsidP="00615551">
      <w:pPr>
        <w:keepNext/>
        <w:jc w:val="center"/>
      </w:pPr>
      <w:r>
        <w:rPr>
          <w:noProof/>
        </w:rPr>
        <w:drawing>
          <wp:inline distT="0" distB="0" distL="0" distR="0" wp14:anchorId="6F6D5764" wp14:editId="3AD66D6F">
            <wp:extent cx="3664915" cy="3101592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85" cy="31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1" w:rsidRDefault="00615551" w:rsidP="00615551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13</w:t>
      </w:r>
      <w:r w:rsidR="00E01594">
        <w:rPr>
          <w:noProof/>
        </w:rPr>
        <w:fldChar w:fldCharType="end"/>
      </w:r>
      <w:r>
        <w:t>: Final node configuration.</w:t>
      </w:r>
    </w:p>
    <w:p w:rsidR="00134BEB" w:rsidRDefault="00134BEB" w:rsidP="00134BEB">
      <w:r>
        <w:t xml:space="preserve">This node is now configured to send one </w:t>
      </w:r>
      <w:r w:rsidR="002C2E20">
        <w:t xml:space="preserve">property </w:t>
      </w:r>
      <w:r>
        <w:t xml:space="preserve">called </w:t>
      </w:r>
      <w:r w:rsidRPr="0032612E">
        <w:rPr>
          <w:b/>
          <w:i/>
        </w:rPr>
        <w:t>rand_num1</w:t>
      </w:r>
      <w:r>
        <w:t>. Now we need to actually send data.</w:t>
      </w:r>
    </w:p>
    <w:p w:rsidR="0081303F" w:rsidRDefault="0081303F" w:rsidP="00134BEB"/>
    <w:p w:rsidR="002C2E20" w:rsidRDefault="002C2E20" w:rsidP="002C2E20">
      <w:pPr>
        <w:pStyle w:val="ListParagraph"/>
        <w:numPr>
          <w:ilvl w:val="0"/>
          <w:numId w:val="0"/>
        </w:numPr>
        <w:ind w:left="720"/>
      </w:pPr>
    </w:p>
    <w:p w:rsidR="00134BEB" w:rsidRDefault="007D384D" w:rsidP="003F7D59">
      <w:pPr>
        <w:pStyle w:val="ListParagraph"/>
        <w:numPr>
          <w:ilvl w:val="0"/>
          <w:numId w:val="4"/>
        </w:numPr>
      </w:pPr>
      <w:r>
        <w:lastRenderedPageBreak/>
        <w:t>Drag and d</w:t>
      </w:r>
      <w:r w:rsidR="00134BEB">
        <w:t>rop an inject node and configure it so that it outputs a random integer (0-100) every 10 seconds (give the node a name):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31957ED2" wp14:editId="4F2F0AB7">
            <wp:extent cx="3116275" cy="2802406"/>
            <wp:effectExtent l="0" t="0" r="825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474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14</w:t>
      </w:r>
      <w:r w:rsidR="00E01594">
        <w:rPr>
          <w:noProof/>
        </w:rPr>
        <w:fldChar w:fldCharType="end"/>
      </w:r>
      <w:r>
        <w:t>: Inject node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Let’s connect the nodes together in the following way:</w:t>
      </w:r>
    </w:p>
    <w:p w:rsidR="00134BEB" w:rsidRDefault="002C2E20" w:rsidP="00134BEB">
      <w:pPr>
        <w:keepNext/>
        <w:jc w:val="center"/>
      </w:pPr>
      <w:r>
        <w:rPr>
          <w:noProof/>
        </w:rPr>
        <w:drawing>
          <wp:inline distT="0" distB="0" distL="0" distR="0" wp14:anchorId="5ABAF2CF" wp14:editId="5101D15B">
            <wp:extent cx="4152900" cy="4476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15</w:t>
      </w:r>
      <w:r w:rsidR="00E01594">
        <w:rPr>
          <w:noProof/>
        </w:rPr>
        <w:fldChar w:fldCharType="end"/>
      </w:r>
      <w:r>
        <w:t>: Final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Click on “Deploy”</w:t>
      </w:r>
    </w:p>
    <w:p w:rsidR="00134BEB" w:rsidRDefault="002C2E20" w:rsidP="00134BEB">
      <w:r>
        <w:t>Under our</w:t>
      </w:r>
      <w:r w:rsidR="00134BEB">
        <w:t xml:space="preserve"> device</w:t>
      </w:r>
      <w:r>
        <w:t>’s properties</w:t>
      </w:r>
      <w:r w:rsidR="00134BEB">
        <w:t xml:space="preserve"> on the </w:t>
      </w:r>
      <w:proofErr w:type="spellStart"/>
      <w:r>
        <w:t>ThingWorx</w:t>
      </w:r>
      <w:proofErr w:type="spellEnd"/>
      <w:r w:rsidR="00134BEB">
        <w:t xml:space="preserve"> platform, we should</w:t>
      </w:r>
      <w:r>
        <w:t xml:space="preserve"> go to Manage Bindings</w:t>
      </w:r>
      <w:r w:rsidR="00134BEB">
        <w:t>:</w:t>
      </w:r>
    </w:p>
    <w:p w:rsidR="00B8109F" w:rsidRDefault="002C2E20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C967F3" wp14:editId="42A5B197">
                <wp:simplePos x="0" y="0"/>
                <wp:positionH relativeFrom="column">
                  <wp:posOffset>3217799</wp:posOffset>
                </wp:positionH>
                <wp:positionV relativeFrom="paragraph">
                  <wp:posOffset>480974</wp:posOffset>
                </wp:positionV>
                <wp:extent cx="928497" cy="241402"/>
                <wp:effectExtent l="19050" t="19050" r="24130" b="25400"/>
                <wp:wrapNone/>
                <wp:docPr id="89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8497" cy="2414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53.35pt;margin-top:37.85pt;width:73.1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9ABF4D" wp14:editId="70A9D7D1">
            <wp:extent cx="5427878" cy="1300034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6596" cy="129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20" w:rsidRDefault="00B8109F" w:rsidP="00B8109F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16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Manage Bindings.</w:t>
      </w:r>
    </w:p>
    <w:p w:rsidR="00B8109F" w:rsidRDefault="00B8109F" w:rsidP="00B8109F"/>
    <w:p w:rsidR="00B8109F" w:rsidRDefault="00B8109F" w:rsidP="00B8109F"/>
    <w:p w:rsidR="00B8109F" w:rsidRDefault="00B8109F" w:rsidP="00B8109F"/>
    <w:p w:rsidR="00B8109F" w:rsidRPr="00B8109F" w:rsidRDefault="00B8109F" w:rsidP="00B8109F">
      <w:r>
        <w:lastRenderedPageBreak/>
        <w:t xml:space="preserve">Under the remote section, we should now be able to see our new property called </w:t>
      </w:r>
      <w:r>
        <w:rPr>
          <w:b/>
          <w:i/>
        </w:rPr>
        <w:t>rand_num1</w:t>
      </w:r>
      <w:r>
        <w:t>. We need to drag and drop that new, remote property to the right hand side, right to the “Drag HERE to create new properties” message and then click on “Done”:</w:t>
      </w:r>
    </w:p>
    <w:p w:rsidR="00B8109F" w:rsidRPr="00B8109F" w:rsidRDefault="003D4983" w:rsidP="00B810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B0D9C0" wp14:editId="539E5964">
                <wp:simplePos x="0" y="0"/>
                <wp:positionH relativeFrom="column">
                  <wp:posOffset>1009015</wp:posOffset>
                </wp:positionH>
                <wp:positionV relativeFrom="paragraph">
                  <wp:posOffset>989330</wp:posOffset>
                </wp:positionV>
                <wp:extent cx="2172335" cy="306705"/>
                <wp:effectExtent l="19050" t="114300" r="0" b="3619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2335" cy="3067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3" o:spid="_x0000_s1026" type="#_x0000_t32" style="position:absolute;margin-left:79.45pt;margin-top:77.9pt;width:171.05pt;height:24.1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F123C3" wp14:editId="02F59CE0">
                <wp:simplePos x="0" y="0"/>
                <wp:positionH relativeFrom="column">
                  <wp:posOffset>262255</wp:posOffset>
                </wp:positionH>
                <wp:positionV relativeFrom="paragraph">
                  <wp:posOffset>1156335</wp:posOffset>
                </wp:positionV>
                <wp:extent cx="746125" cy="306705"/>
                <wp:effectExtent l="19050" t="19050" r="15875" b="17145"/>
                <wp:wrapNone/>
                <wp:docPr id="9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25" cy="3067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0.65pt;margin-top:91.05pt;width:58.75pt;height:24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" filled="f" strokecolor="red" strokeweight="2.25pt"/>
            </w:pict>
          </mc:Fallback>
        </mc:AlternateContent>
      </w:r>
      <w:r w:rsidR="00B8109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8FF739" wp14:editId="650C01E0">
                <wp:simplePos x="0" y="0"/>
                <wp:positionH relativeFrom="column">
                  <wp:posOffset>3181934</wp:posOffset>
                </wp:positionH>
                <wp:positionV relativeFrom="paragraph">
                  <wp:posOffset>802894</wp:posOffset>
                </wp:positionV>
                <wp:extent cx="1711935" cy="299923"/>
                <wp:effectExtent l="19050" t="19050" r="22225" b="2413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35" cy="29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4" o:spid="_x0000_s1026" style="position:absolute;margin-left:250.55pt;margin-top:63.2pt;width:134.8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" filled="f" strokecolor="red" strokeweight="2.25pt"/>
            </w:pict>
          </mc:Fallback>
        </mc:AlternateContent>
      </w:r>
      <w:r w:rsidR="00B8109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8A04BD" wp14:editId="48E48526">
                <wp:simplePos x="0" y="0"/>
                <wp:positionH relativeFrom="column">
                  <wp:posOffset>424282</wp:posOffset>
                </wp:positionH>
                <wp:positionV relativeFrom="paragraph">
                  <wp:posOffset>468732</wp:posOffset>
                </wp:positionV>
                <wp:extent cx="643737" cy="241300"/>
                <wp:effectExtent l="19050" t="19050" r="23495" b="25400"/>
                <wp:wrapNone/>
                <wp:docPr id="9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737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3.4pt;margin-top:36.9pt;width:50.7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" filled="f" strokecolor="red" strokeweight="2.25pt"/>
            </w:pict>
          </mc:Fallback>
        </mc:AlternateContent>
      </w:r>
      <w:r w:rsidR="00B8109F">
        <w:rPr>
          <w:noProof/>
        </w:rPr>
        <w:drawing>
          <wp:inline distT="0" distB="0" distL="0" distR="0" wp14:anchorId="01D4EF61" wp14:editId="60F01748">
            <wp:extent cx="5732145" cy="1739241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17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="00B8109F">
        <w:t>ThingWorx</w:t>
      </w:r>
      <w:proofErr w:type="spellEnd"/>
      <w:r>
        <w:t xml:space="preserve">: rand_num1 </w:t>
      </w:r>
      <w:r w:rsidR="00B8109F">
        <w:t>property under the bindings</w:t>
      </w:r>
    </w:p>
    <w:p w:rsidR="00B8109F" w:rsidRDefault="00B8109F" w:rsidP="00B8109F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BA0417" wp14:editId="7C3BDC84">
                <wp:simplePos x="0" y="0"/>
                <wp:positionH relativeFrom="column">
                  <wp:posOffset>4396105</wp:posOffset>
                </wp:positionH>
                <wp:positionV relativeFrom="paragraph">
                  <wp:posOffset>2541905</wp:posOffset>
                </wp:positionV>
                <wp:extent cx="438785" cy="241300"/>
                <wp:effectExtent l="19050" t="19050" r="18415" b="25400"/>
                <wp:wrapNone/>
                <wp:docPr id="97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46.15pt;margin-top:200.15pt;width:34.5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879F07" wp14:editId="30EC98C0">
                <wp:simplePos x="0" y="0"/>
                <wp:positionH relativeFrom="column">
                  <wp:posOffset>882650</wp:posOffset>
                </wp:positionH>
                <wp:positionV relativeFrom="paragraph">
                  <wp:posOffset>695325</wp:posOffset>
                </wp:positionV>
                <wp:extent cx="643255" cy="241300"/>
                <wp:effectExtent l="19050" t="19050" r="23495" b="25400"/>
                <wp:wrapNone/>
                <wp:docPr id="9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69.5pt;margin-top:54.75pt;width:50.65pt;height:1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ACC2FB" wp14:editId="21C11118">
            <wp:extent cx="3869741" cy="27877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10" cy="27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B8109F" w:rsidP="00B8109F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18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property created.</w:t>
      </w:r>
    </w:p>
    <w:p w:rsidR="00B8109F" w:rsidRPr="00B8109F" w:rsidRDefault="00B8109F" w:rsidP="00B8109F">
      <w:r>
        <w:t>Click on “Save” under the Thing configuration: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B98D94" wp14:editId="177921A9">
                <wp:simplePos x="0" y="0"/>
                <wp:positionH relativeFrom="column">
                  <wp:posOffset>1309142</wp:posOffset>
                </wp:positionH>
                <wp:positionV relativeFrom="paragraph">
                  <wp:posOffset>6350</wp:posOffset>
                </wp:positionV>
                <wp:extent cx="570586" cy="241300"/>
                <wp:effectExtent l="19050" t="19050" r="20320" b="25400"/>
                <wp:wrapNone/>
                <wp:docPr id="10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3.1pt;margin-top:.5pt;width:44.9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D0D2165" wp14:editId="1BC6E0BB">
            <wp:extent cx="5369357" cy="1252276"/>
            <wp:effectExtent l="0" t="0" r="3175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75" cy="12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Pr="00B8109F" w:rsidRDefault="00B8109F" w:rsidP="00B8109F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19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Thing showing new Property.</w:t>
      </w:r>
    </w:p>
    <w:p w:rsidR="00B8109F" w:rsidRDefault="00B8109F" w:rsidP="00134BEB">
      <w:r>
        <w:lastRenderedPageBreak/>
        <w:t>We should now be able to see the new values coming by clicking on the Refresh button right on the Value column:</w:t>
      </w:r>
      <w:r w:rsidRPr="00B8109F">
        <w:rPr>
          <w:noProof/>
        </w:rPr>
        <w:t xml:space="preserve"> 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A832E3" wp14:editId="4AB4F6D8">
                <wp:simplePos x="0" y="0"/>
                <wp:positionH relativeFrom="column">
                  <wp:posOffset>4886554</wp:posOffset>
                </wp:positionH>
                <wp:positionV relativeFrom="paragraph">
                  <wp:posOffset>129896</wp:posOffset>
                </wp:positionV>
                <wp:extent cx="255524" cy="197408"/>
                <wp:effectExtent l="19050" t="19050" r="11430" b="12700"/>
                <wp:wrapNone/>
                <wp:docPr id="10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24" cy="19740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84.75pt;margin-top:10.25pt;width:20.1pt;height:15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6EA825" wp14:editId="7F354797">
                <wp:simplePos x="0" y="0"/>
                <wp:positionH relativeFrom="column">
                  <wp:posOffset>4140403</wp:posOffset>
                </wp:positionH>
                <wp:positionV relativeFrom="paragraph">
                  <wp:posOffset>393243</wp:posOffset>
                </wp:positionV>
                <wp:extent cx="438912" cy="241300"/>
                <wp:effectExtent l="19050" t="19050" r="18415" b="25400"/>
                <wp:wrapNone/>
                <wp:docPr id="10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26pt;margin-top:30.95pt;width:34.55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0855E1" wp14:editId="6CD37379">
            <wp:extent cx="5732145" cy="678549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B8109F" w:rsidP="00B8109F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20</w:t>
      </w:r>
      <w:r w:rsidR="00E01594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rand_num1 value updated.</w:t>
      </w:r>
    </w:p>
    <w:p w:rsidR="00134BEB" w:rsidRDefault="00134BEB" w:rsidP="00134BEB">
      <w:r>
        <w:t xml:space="preserve">Multiple </w:t>
      </w:r>
      <w:r w:rsidR="001E2BB3">
        <w:t>properties</w:t>
      </w:r>
      <w:r>
        <w:t xml:space="preserve"> can be added by replicating the above steps we used to add </w:t>
      </w:r>
      <w:r w:rsidRPr="00A71257">
        <w:rPr>
          <w:b/>
          <w:i/>
        </w:rPr>
        <w:t>rand_num1</w:t>
      </w:r>
      <w:r>
        <w:t>, but this is only a good solution</w:t>
      </w:r>
      <w:r w:rsidR="001E2BB3">
        <w:t xml:space="preserve"> for a reduced amount of properties</w:t>
      </w:r>
      <w:r>
        <w:t>. If we need to</w:t>
      </w:r>
      <w:r w:rsidR="001E2BB3">
        <w:t xml:space="preserve"> post data for a hundred properties</w:t>
      </w:r>
      <w:r>
        <w:t xml:space="preserve">, this solution is not the best. The </w:t>
      </w:r>
      <w:proofErr w:type="spellStart"/>
      <w:r w:rsidR="001E2BB3">
        <w:t>ThingWorx</w:t>
      </w:r>
      <w:proofErr w:type="spellEnd"/>
      <w:r>
        <w:t xml:space="preserve"> out node </w:t>
      </w:r>
      <w:r w:rsidRPr="001E2BB3">
        <w:rPr>
          <w:b/>
        </w:rPr>
        <w:t>can</w:t>
      </w:r>
      <w:r w:rsidR="001E2BB3" w:rsidRPr="001E2BB3">
        <w:rPr>
          <w:b/>
        </w:rPr>
        <w:t>not</w:t>
      </w:r>
      <w:r>
        <w:t xml:space="preserve"> send </w:t>
      </w:r>
      <w:r w:rsidR="001E2BB3">
        <w:t xml:space="preserve">information for multiple properties, but there is another </w:t>
      </w:r>
      <w:proofErr w:type="spellStart"/>
      <w:r w:rsidR="001E2BB3">
        <w:t>ThingWorx</w:t>
      </w:r>
      <w:proofErr w:type="spellEnd"/>
      <w:r w:rsidR="001E2BB3">
        <w:t xml:space="preserve"> node called “</w:t>
      </w:r>
      <w:proofErr w:type="spellStart"/>
      <w:r w:rsidR="001E2BB3">
        <w:rPr>
          <w:noProof/>
        </w:rPr>
        <w:t>thingworx</w:t>
      </w:r>
      <w:proofErr w:type="spellEnd"/>
      <w:r w:rsidR="001E2BB3">
        <w:rPr>
          <w:noProof/>
        </w:rPr>
        <w:t xml:space="preserve"> multi out” </w:t>
      </w:r>
      <w:r w:rsidR="001E2BB3">
        <w:t xml:space="preserve">that can do this </w:t>
      </w:r>
      <w:r>
        <w:t>as long as this information is provided to the node as a table in which case each key of the table n</w:t>
      </w:r>
      <w:r w:rsidR="001E2BB3">
        <w:t>eed to be the name of the property</w:t>
      </w:r>
      <w:r>
        <w:t xml:space="preserve"> we want to update (See </w:t>
      </w:r>
      <w:r>
        <w:fldChar w:fldCharType="begin"/>
      </w:r>
      <w:r>
        <w:instrText xml:space="preserve"> REF _Ref448487288 \h </w:instrText>
      </w:r>
      <w:r>
        <w:fldChar w:fldCharType="separate"/>
      </w:r>
      <w:r w:rsidR="00B54D10">
        <w:t xml:space="preserve">Figure </w:t>
      </w:r>
      <w:r w:rsidR="00B54D10">
        <w:rPr>
          <w:noProof/>
        </w:rPr>
        <w:t>21</w:t>
      </w:r>
      <w:r>
        <w:fldChar w:fldCharType="end"/>
      </w:r>
      <w:r>
        <w:t>):</w:t>
      </w:r>
    </w:p>
    <w:p w:rsidR="00134BEB" w:rsidRDefault="001E2BB3" w:rsidP="00134BEB">
      <w:pPr>
        <w:keepNext/>
        <w:jc w:val="center"/>
      </w:pPr>
      <w:r>
        <w:rPr>
          <w:noProof/>
        </w:rPr>
        <w:drawing>
          <wp:inline distT="0" distB="0" distL="0" distR="0" wp14:anchorId="0701E7E4" wp14:editId="6F29BDEA">
            <wp:extent cx="4487480" cy="2040941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55" cy="20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4" w:name="_Ref448487288"/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21</w:t>
      </w:r>
      <w:r w:rsidR="00E01594">
        <w:rPr>
          <w:noProof/>
        </w:rPr>
        <w:fldChar w:fldCharType="end"/>
      </w:r>
      <w:bookmarkEnd w:id="14"/>
      <w:r>
        <w:t xml:space="preserve">: </w:t>
      </w:r>
      <w:r w:rsidR="002002FF">
        <w:t>I</w:t>
      </w:r>
      <w:r>
        <w:t xml:space="preserve">nformation tab of the </w:t>
      </w:r>
      <w:proofErr w:type="spellStart"/>
      <w:r w:rsidR="002002FF">
        <w:t>thingworx</w:t>
      </w:r>
      <w:proofErr w:type="spellEnd"/>
      <w:r w:rsidR="002002FF">
        <w:t xml:space="preserve"> multi</w:t>
      </w:r>
      <w:r>
        <w:t xml:space="preserve"> out node.</w:t>
      </w:r>
    </w:p>
    <w:p w:rsidR="001E2BB3" w:rsidRPr="001E2BB3" w:rsidRDefault="001E2BB3" w:rsidP="001E2BB3"/>
    <w:p w:rsidR="001E2BB3" w:rsidRDefault="005A01E5" w:rsidP="001E2BB3">
      <w:pPr>
        <w:keepNext/>
        <w:jc w:val="center"/>
      </w:pPr>
      <w:r>
        <w:rPr>
          <w:noProof/>
        </w:rPr>
        <w:drawing>
          <wp:inline distT="0" distB="0" distL="0" distR="0" wp14:anchorId="2F679AAB" wp14:editId="34A551E3">
            <wp:extent cx="1304925" cy="561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E5" w:rsidRDefault="001E2BB3" w:rsidP="001E2BB3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22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Pr="005D6ADB">
        <w:t>thingworx</w:t>
      </w:r>
      <w:proofErr w:type="spellEnd"/>
      <w:r w:rsidRPr="005D6ADB">
        <w:t xml:space="preserve"> </w:t>
      </w:r>
      <w:r>
        <w:t xml:space="preserve">multi </w:t>
      </w:r>
      <w:r w:rsidRPr="005D6ADB">
        <w:t>out node.</w:t>
      </w:r>
    </w:p>
    <w:p w:rsidR="00240CD1" w:rsidRDefault="00240CD1" w:rsidP="00240CD1"/>
    <w:p w:rsidR="00240CD1" w:rsidRDefault="00240CD1" w:rsidP="00240CD1"/>
    <w:p w:rsidR="00240CD1" w:rsidRDefault="00240CD1" w:rsidP="00240CD1"/>
    <w:p w:rsidR="00240CD1" w:rsidRPr="00240CD1" w:rsidRDefault="00240CD1" w:rsidP="00240CD1"/>
    <w:p w:rsidR="00134BEB" w:rsidRDefault="00134BEB" w:rsidP="00134BEB">
      <w:r>
        <w:lastRenderedPageBreak/>
        <w:t xml:space="preserve">Let’s adapt the configuration we already have so that we can post data for multiple </w:t>
      </w:r>
      <w:r w:rsidR="007D384D">
        <w:t>properties</w:t>
      </w:r>
      <w:r>
        <w:t xml:space="preserve"> using one single </w:t>
      </w:r>
      <w:proofErr w:type="spellStart"/>
      <w:r w:rsidR="007D384D">
        <w:t>Thingworx</w:t>
      </w:r>
      <w:proofErr w:type="spellEnd"/>
      <w:r w:rsidR="007D384D">
        <w:t xml:space="preserve"> multi</w:t>
      </w:r>
      <w:r>
        <w:t xml:space="preserve"> </w:t>
      </w:r>
      <w:r w:rsidR="007D384D">
        <w:t xml:space="preserve">out </w:t>
      </w:r>
      <w:r>
        <w:t>node:</w:t>
      </w:r>
    </w:p>
    <w:p w:rsidR="00240CD1" w:rsidRDefault="00240CD1" w:rsidP="003F7D59">
      <w:pPr>
        <w:pStyle w:val="ListParagraph"/>
        <w:numPr>
          <w:ilvl w:val="0"/>
          <w:numId w:val="11"/>
        </w:numPr>
      </w:pPr>
      <w:r>
        <w:t>Drag and drop a thingworx multi out node</w:t>
      </w:r>
      <w:r w:rsidRPr="00240CD1">
        <w:t xml:space="preserve"> </w:t>
      </w:r>
      <w:r>
        <w:t>Configure the thingworx out node in the following way:</w:t>
      </w:r>
    </w:p>
    <w:p w:rsidR="00F4020F" w:rsidRDefault="00F4020F" w:rsidP="00F4020F">
      <w:pPr>
        <w:keepNext/>
        <w:jc w:val="center"/>
      </w:pPr>
      <w:r>
        <w:rPr>
          <w:noProof/>
        </w:rPr>
        <w:drawing>
          <wp:inline distT="0" distB="0" distL="0" distR="0" wp14:anchorId="45433B0B" wp14:editId="3F3CFD12">
            <wp:extent cx="3262579" cy="2626552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13" cy="26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0F" w:rsidRDefault="00F4020F" w:rsidP="00F4020F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23</w:t>
      </w:r>
      <w:r w:rsidR="00E01594">
        <w:rPr>
          <w:noProof/>
        </w:rPr>
        <w:fldChar w:fldCharType="end"/>
      </w:r>
      <w:r>
        <w:t xml:space="preserve">: </w:t>
      </w:r>
      <w:r w:rsidRPr="006B76A8">
        <w:t xml:space="preserve">Default </w:t>
      </w:r>
      <w:proofErr w:type="spellStart"/>
      <w:r w:rsidRPr="006B76A8">
        <w:t>thingworx</w:t>
      </w:r>
      <w:proofErr w:type="spellEnd"/>
      <w:r w:rsidRPr="006B76A8">
        <w:t xml:space="preserve"> multi out node.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B54D10">
        <w:t>3.1</w:t>
      </w:r>
      <w:r>
        <w:fldChar w:fldCharType="end"/>
      </w:r>
      <w:r>
        <w:t xml:space="preserve">. Add two properties on the list of properties, with the following property names: </w:t>
      </w:r>
      <w:r w:rsidRPr="0081303F">
        <w:rPr>
          <w:b/>
          <w:i/>
        </w:rPr>
        <w:t>rand_num1</w:t>
      </w:r>
      <w:r>
        <w:t xml:space="preserve"> and </w:t>
      </w:r>
      <w:r>
        <w:rPr>
          <w:b/>
          <w:i/>
        </w:rPr>
        <w:t>rand_num2</w:t>
      </w:r>
      <w:r>
        <w:t xml:space="preserve"> (both numbers) by clicking on the “+ add” button. Click on “OK”:</w:t>
      </w:r>
    </w:p>
    <w:p w:rsidR="00134BEB" w:rsidRDefault="002002FF" w:rsidP="00134BEB">
      <w:pPr>
        <w:keepNext/>
        <w:jc w:val="center"/>
      </w:pPr>
      <w:r>
        <w:rPr>
          <w:noProof/>
        </w:rPr>
        <w:drawing>
          <wp:inline distT="0" distB="0" distL="0" distR="0" wp14:anchorId="43B12898" wp14:editId="08D1DE46">
            <wp:extent cx="3281222" cy="2626157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27" cy="2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24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 </w:t>
      </w:r>
      <w:r w:rsidR="0081303F">
        <w:t>configured</w:t>
      </w:r>
      <w:r>
        <w:t>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lastRenderedPageBreak/>
        <w:t>Delete the old thingworx out node as it is no longer needed.</w:t>
      </w:r>
    </w:p>
    <w:p w:rsidR="0081303F" w:rsidRPr="0081303F" w:rsidRDefault="0081303F" w:rsidP="0081303F">
      <w:pPr>
        <w:pStyle w:val="ListParagraph"/>
        <w:numPr>
          <w:ilvl w:val="0"/>
          <w:numId w:val="0"/>
        </w:numPr>
        <w:ind w:left="1440"/>
      </w:pP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Now, lets drag and drop a second inject node and configure it as follows: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01FA9C4F" wp14:editId="064B3D86">
            <wp:extent cx="2787091" cy="2506881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91" cy="25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25</w:t>
      </w:r>
      <w:r w:rsidR="00E01594">
        <w:rPr>
          <w:noProof/>
        </w:rPr>
        <w:fldChar w:fldCharType="end"/>
      </w:r>
      <w:r>
        <w:t>: Random2 inject node (random number).</w:t>
      </w:r>
    </w:p>
    <w:p w:rsidR="00134BEB" w:rsidRDefault="00134BEB" w:rsidP="00134BEB">
      <w:pPr>
        <w:ind w:left="576"/>
      </w:pPr>
      <w:r>
        <w:rPr>
          <w:b/>
          <w:u w:val="single"/>
        </w:rPr>
        <w:t>NOTE:</w:t>
      </w:r>
      <w:r>
        <w:t xml:space="preserve"> We can now use a combine node to combine the messages coming from both nodes into one message and using their topics as keys.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Drag and drop a combine node and configure it the following way: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0F83E15A" wp14:editId="5168EF7C">
            <wp:extent cx="3277210" cy="20806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226" cy="20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26</w:t>
      </w:r>
      <w:r w:rsidR="00E01594">
        <w:rPr>
          <w:noProof/>
        </w:rPr>
        <w:fldChar w:fldCharType="end"/>
      </w:r>
      <w:r>
        <w:t>: Combine node.</w:t>
      </w:r>
    </w:p>
    <w:p w:rsidR="00134BEB" w:rsidRDefault="00134BEB" w:rsidP="00134BEB">
      <w:r>
        <w:tab/>
      </w:r>
      <w:r>
        <w:rPr>
          <w:b/>
          <w:u w:val="single"/>
        </w:rPr>
        <w:t>NOTE:</w:t>
      </w:r>
      <w:r>
        <w:t xml:space="preserve"> This configuration does the following: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The condition is to wait for both random1 and random2 topics to arrive.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After they arrive, clear the topics, so that the node waits for two new values to come.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It changes the final topic to “report”</w:t>
      </w:r>
    </w:p>
    <w:p w:rsidR="00134BEB" w:rsidRDefault="00240CD1" w:rsidP="003F7D59">
      <w:pPr>
        <w:pStyle w:val="ListParagraph"/>
        <w:numPr>
          <w:ilvl w:val="0"/>
          <w:numId w:val="5"/>
        </w:numPr>
      </w:pPr>
      <w:r>
        <w:lastRenderedPageBreak/>
        <w:t>Drag and d</w:t>
      </w:r>
      <w:r w:rsidR="00134BEB">
        <w:t>rop a debug node (This is just to show the format of the data after the combine node).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Let’s connect the nodes together in the following way and click on “Deploy”:</w:t>
      </w:r>
    </w:p>
    <w:p w:rsidR="00134BEB" w:rsidRDefault="0081303F" w:rsidP="00134BEB">
      <w:pPr>
        <w:keepNext/>
        <w:jc w:val="center"/>
      </w:pPr>
      <w:r>
        <w:rPr>
          <w:noProof/>
        </w:rPr>
        <w:drawing>
          <wp:inline distT="0" distB="0" distL="0" distR="0" wp14:anchorId="1563C706" wp14:editId="2FD6F238">
            <wp:extent cx="4784141" cy="134082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62" cy="13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27</w:t>
      </w:r>
      <w:r w:rsidR="00E01594">
        <w:rPr>
          <w:noProof/>
        </w:rPr>
        <w:fldChar w:fldCharType="end"/>
      </w:r>
      <w:r>
        <w:t xml:space="preserve">: Configuration using combine and one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node.</w:t>
      </w:r>
    </w:p>
    <w:p w:rsidR="00134BEB" w:rsidRDefault="00134BEB" w:rsidP="00134BEB">
      <w:r>
        <w:t>On the debug node, we should be able to see the table created by the combine node containing both random1 and random2 values: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64171B4B" wp14:editId="657EFAFD">
            <wp:extent cx="5193792" cy="1214104"/>
            <wp:effectExtent l="0" t="0" r="6985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42" cy="12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</w:instrText>
      </w:r>
      <w:r w:rsidR="00E01594">
        <w:instrText xml:space="preserve">IC </w:instrText>
      </w:r>
      <w:r w:rsidR="00E01594">
        <w:fldChar w:fldCharType="separate"/>
      </w:r>
      <w:r w:rsidR="00B54D10">
        <w:rPr>
          <w:noProof/>
        </w:rPr>
        <w:t>28</w:t>
      </w:r>
      <w:r w:rsidR="00E01594">
        <w:rPr>
          <w:noProof/>
        </w:rPr>
        <w:fldChar w:fldCharType="end"/>
      </w:r>
      <w:r>
        <w:t>: Table of data shown under debug tab.</w:t>
      </w:r>
    </w:p>
    <w:p w:rsidR="00134BEB" w:rsidRDefault="00134BEB" w:rsidP="00134BEB">
      <w:r>
        <w:t xml:space="preserve">On the </w:t>
      </w:r>
      <w:proofErr w:type="spellStart"/>
      <w:r w:rsidR="00FC5BB3">
        <w:t>ThingWorx</w:t>
      </w:r>
      <w:proofErr w:type="spellEnd"/>
      <w:r>
        <w:t xml:space="preserve"> platform</w:t>
      </w:r>
      <w:r w:rsidR="00FC5BB3">
        <w:t xml:space="preserve">, under the thing bindings, we should see new properties listed. We can now follow the same steps explained on section </w:t>
      </w:r>
      <w:r w:rsidR="00FC5BB3">
        <w:fldChar w:fldCharType="begin"/>
      </w:r>
      <w:r w:rsidR="00FC5BB3">
        <w:instrText xml:space="preserve"> REF _Ref448489520 \n \h </w:instrText>
      </w:r>
      <w:r w:rsidR="00FC5BB3">
        <w:fldChar w:fldCharType="separate"/>
      </w:r>
      <w:r w:rsidR="00B54D10">
        <w:t>3.1</w:t>
      </w:r>
      <w:r w:rsidR="00FC5BB3">
        <w:fldChar w:fldCharType="end"/>
      </w:r>
      <w:r w:rsidR="00FC5BB3">
        <w:t xml:space="preserve"> to create the new properties under the Thing: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536FA795" wp14:editId="7D7CD9A4">
            <wp:extent cx="5732145" cy="805930"/>
            <wp:effectExtent l="0" t="0" r="190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5F6E48" w:rsidRDefault="00134BEB" w:rsidP="005F6E48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29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="005F6E48">
        <w:t>ThingWorx</w:t>
      </w:r>
      <w:proofErr w:type="spellEnd"/>
      <w:r>
        <w:t xml:space="preserve">: New </w:t>
      </w:r>
      <w:r w:rsidR="005F6E48">
        <w:t>properties created and values updated.</w:t>
      </w:r>
      <w:r>
        <w:br w:type="page"/>
      </w:r>
    </w:p>
    <w:p w:rsidR="00134BEB" w:rsidRDefault="00134BEB" w:rsidP="00134BEB">
      <w:pPr>
        <w:pStyle w:val="Heading2"/>
      </w:pPr>
      <w:bookmarkStart w:id="15" w:name="_Toc450202215"/>
      <w:bookmarkStart w:id="16" w:name="_Toc452533208"/>
      <w:r>
        <w:lastRenderedPageBreak/>
        <w:t xml:space="preserve">Receiving </w:t>
      </w:r>
      <w:r w:rsidR="000D5B0D">
        <w:t>data</w:t>
      </w:r>
      <w:r>
        <w:t xml:space="preserve"> from the </w:t>
      </w:r>
      <w:r w:rsidR="000D5B0D">
        <w:t>Thingworx</w:t>
      </w:r>
      <w:r>
        <w:t xml:space="preserve"> platform.</w:t>
      </w:r>
      <w:bookmarkEnd w:id="6"/>
      <w:bookmarkEnd w:id="15"/>
      <w:bookmarkEnd w:id="16"/>
    </w:p>
    <w:p w:rsidR="00134BEB" w:rsidRDefault="00134BEB" w:rsidP="00134BEB">
      <w:r>
        <w:t xml:space="preserve">We have been successful in sending data from our device to the </w:t>
      </w:r>
      <w:proofErr w:type="spellStart"/>
      <w:r w:rsidR="000D5B0D">
        <w:t>ThingWorx</w:t>
      </w:r>
      <w:proofErr w:type="spellEnd"/>
      <w:r>
        <w:t xml:space="preserve"> platform, but how about receiving </w:t>
      </w:r>
      <w:r w:rsidR="000D5B0D">
        <w:t xml:space="preserve">values back from the </w:t>
      </w:r>
      <w:proofErr w:type="spellStart"/>
      <w:r w:rsidR="000D5B0D">
        <w:t>ThingWorx</w:t>
      </w:r>
      <w:proofErr w:type="spellEnd"/>
      <w:r w:rsidR="000D5B0D">
        <w:t xml:space="preserve"> platform</w:t>
      </w:r>
      <w:r>
        <w:t xml:space="preserve"> on our device? </w:t>
      </w:r>
      <w:r w:rsidR="000D5B0D">
        <w:t>We are going to use a third property for this</w:t>
      </w:r>
      <w:r>
        <w:t>.</w:t>
      </w:r>
    </w:p>
    <w:p w:rsidR="00134BEB" w:rsidRDefault="00240CD1" w:rsidP="003F7D59">
      <w:pPr>
        <w:pStyle w:val="ListParagraph"/>
        <w:numPr>
          <w:ilvl w:val="0"/>
          <w:numId w:val="7"/>
        </w:numPr>
      </w:pPr>
      <w:r>
        <w:t>Drag and d</w:t>
      </w:r>
      <w:r w:rsidR="00134BEB">
        <w:t xml:space="preserve">rop an </w:t>
      </w:r>
      <w:r w:rsidR="005A01E5">
        <w:t>thingworx</w:t>
      </w:r>
      <w:r w:rsidR="00134BEB">
        <w:t xml:space="preserve"> in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39B6529A" wp14:editId="228BB8B0">
            <wp:extent cx="1141171" cy="344814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05" cy="3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BF231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30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="005A01E5">
        <w:t>thingworx</w:t>
      </w:r>
      <w:proofErr w:type="spellEnd"/>
      <w:r>
        <w:t xml:space="preserve"> in node.</w:t>
      </w:r>
    </w:p>
    <w:p w:rsidR="00134BEB" w:rsidRDefault="00134BEB" w:rsidP="003F7D59">
      <w:pPr>
        <w:pStyle w:val="ListParagraph"/>
        <w:numPr>
          <w:ilvl w:val="0"/>
          <w:numId w:val="7"/>
        </w:numPr>
      </w:pPr>
      <w:r>
        <w:t xml:space="preserve">Configure the </w:t>
      </w:r>
      <w:r w:rsidR="000D5B0D">
        <w:t>thingworx</w:t>
      </w:r>
      <w:r>
        <w:t xml:space="preserve"> in node in the following way:</w:t>
      </w:r>
    </w:p>
    <w:p w:rsidR="00134BEB" w:rsidRDefault="00C2186F" w:rsidP="00134BEB">
      <w:pPr>
        <w:keepNext/>
        <w:jc w:val="center"/>
      </w:pPr>
      <w:r>
        <w:rPr>
          <w:noProof/>
        </w:rPr>
        <w:drawing>
          <wp:inline distT="0" distB="0" distL="0" distR="0" wp14:anchorId="6538EA23" wp14:editId="537B3561">
            <wp:extent cx="2699309" cy="2126435"/>
            <wp:effectExtent l="0" t="0" r="635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80" cy="21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31</w:t>
      </w:r>
      <w:r w:rsidR="00E01594">
        <w:rPr>
          <w:noProof/>
        </w:rPr>
        <w:fldChar w:fldCharType="end"/>
      </w:r>
      <w:r>
        <w:t xml:space="preserve">: Default </w:t>
      </w:r>
      <w:proofErr w:type="spellStart"/>
      <w:r w:rsidR="00C2186F">
        <w:t>thingworx</w:t>
      </w:r>
      <w:proofErr w:type="spellEnd"/>
      <w:r>
        <w:t xml:space="preserve"> in node.</w:t>
      </w:r>
    </w:p>
    <w:p w:rsidR="00C2186F" w:rsidRDefault="00C2186F" w:rsidP="003F7D59">
      <w:pPr>
        <w:pStyle w:val="ListParagraph"/>
        <w:numPr>
          <w:ilvl w:val="1"/>
          <w:numId w:val="8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B54D10">
        <w:t>3.1</w:t>
      </w:r>
      <w:r>
        <w:fldChar w:fldCharType="end"/>
      </w:r>
      <w:r>
        <w:t xml:space="preserve">. Add a property name (e.g </w:t>
      </w:r>
      <w:r w:rsidRPr="00C2186F">
        <w:rPr>
          <w:b/>
          <w:i/>
        </w:rPr>
        <w:t>command</w:t>
      </w:r>
      <w:r>
        <w:t>). Click on “OK”: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1056B00A" wp14:editId="68AC1A0A">
            <wp:extent cx="2711400" cy="213595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4" cy="21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32</w:t>
      </w:r>
      <w:r w:rsidR="00E01594">
        <w:rPr>
          <w:noProof/>
        </w:rPr>
        <w:fldChar w:fldCharType="end"/>
      </w:r>
      <w:r>
        <w:t xml:space="preserve">: </w:t>
      </w:r>
      <w:proofErr w:type="spellStart"/>
      <w:r w:rsidR="00C2186F">
        <w:t>thingworx</w:t>
      </w:r>
      <w:proofErr w:type="spellEnd"/>
      <w:r>
        <w:t xml:space="preserve"> in node configuration.</w:t>
      </w:r>
    </w:p>
    <w:p w:rsidR="00D63853" w:rsidRDefault="00D63853" w:rsidP="003F7D59">
      <w:pPr>
        <w:pStyle w:val="ListParagraph"/>
        <w:numPr>
          <w:ilvl w:val="0"/>
          <w:numId w:val="7"/>
        </w:numPr>
      </w:pPr>
      <w:r>
        <w:lastRenderedPageBreak/>
        <w:t>Drag and drop a debug node and connect both nodes as shown below:</w:t>
      </w:r>
    </w:p>
    <w:p w:rsidR="00134BEB" w:rsidRDefault="00D63853" w:rsidP="00134BEB">
      <w:pPr>
        <w:keepNext/>
        <w:jc w:val="center"/>
      </w:pPr>
      <w:r>
        <w:rPr>
          <w:noProof/>
        </w:rPr>
        <w:drawing>
          <wp:inline distT="0" distB="0" distL="0" distR="0" wp14:anchorId="4C15D8F7" wp14:editId="7D314CB9">
            <wp:extent cx="3087014" cy="48003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51" cy="4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E01594">
        <w:fldChar w:fldCharType="begin"/>
      </w:r>
      <w:r w:rsidR="00E01594">
        <w:instrText xml:space="preserve"> SEQ Figure \* ARABIC </w:instrText>
      </w:r>
      <w:r w:rsidR="00E01594">
        <w:fldChar w:fldCharType="separate"/>
      </w:r>
      <w:r w:rsidR="00B54D10">
        <w:rPr>
          <w:noProof/>
        </w:rPr>
        <w:t>33</w:t>
      </w:r>
      <w:r w:rsidR="00E01594">
        <w:rPr>
          <w:noProof/>
        </w:rPr>
        <w:fldChar w:fldCharType="end"/>
      </w:r>
      <w:r w:rsidR="00D63853">
        <w:t>: Final configuration.</w:t>
      </w:r>
    </w:p>
    <w:p w:rsidR="00D63853" w:rsidRPr="00D63853" w:rsidRDefault="00D63853" w:rsidP="003F7D59">
      <w:pPr>
        <w:pStyle w:val="ListParagraph"/>
        <w:numPr>
          <w:ilvl w:val="0"/>
          <w:numId w:val="7"/>
        </w:numPr>
      </w:pPr>
      <w:r>
        <w:t>Click on “Deploy”</w:t>
      </w:r>
    </w:p>
    <w:p w:rsidR="00D63853" w:rsidRDefault="00D63853" w:rsidP="00D63853">
      <w:r>
        <w:t xml:space="preserve">Now, let’s push some data from the </w:t>
      </w:r>
      <w:proofErr w:type="spellStart"/>
      <w:r>
        <w:t>ThingWorx</w:t>
      </w:r>
      <w:proofErr w:type="spellEnd"/>
      <w:r>
        <w:t xml:space="preserve"> platform:</w:t>
      </w:r>
    </w:p>
    <w:p w:rsidR="00D63853" w:rsidRDefault="00D63853" w:rsidP="00D63853">
      <w:r>
        <w:t xml:space="preserve">On the </w:t>
      </w:r>
      <w:proofErr w:type="spellStart"/>
      <w:r>
        <w:t>ThingWorx</w:t>
      </w:r>
      <w:proofErr w:type="spellEnd"/>
      <w:r>
        <w:t xml:space="preserve"> platform, under the thing bindings, we should see a new property called </w:t>
      </w:r>
      <w:r>
        <w:rPr>
          <w:b/>
          <w:i/>
        </w:rPr>
        <w:t>command</w:t>
      </w:r>
      <w:r>
        <w:t xml:space="preserve"> listed. We can now follow the same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B54D10">
        <w:t>3.1</w:t>
      </w:r>
      <w:r>
        <w:fldChar w:fldCharType="end"/>
      </w:r>
      <w:r>
        <w:t xml:space="preserve"> to create the new properties under the Thing:</w:t>
      </w:r>
    </w:p>
    <w:p w:rsidR="00D63853" w:rsidRDefault="00D63853" w:rsidP="00D638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C32BDC" wp14:editId="0A7687D8">
                <wp:simplePos x="0" y="0"/>
                <wp:positionH relativeFrom="column">
                  <wp:posOffset>5427878</wp:posOffset>
                </wp:positionH>
                <wp:positionV relativeFrom="paragraph">
                  <wp:posOffset>995604</wp:posOffset>
                </wp:positionV>
                <wp:extent cx="358445" cy="241300"/>
                <wp:effectExtent l="19050" t="19050" r="22860" b="25400"/>
                <wp:wrapNone/>
                <wp:docPr id="1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44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27.4pt;margin-top:78.4pt;width:28.2pt;height:1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4A532D" wp14:editId="0D65AFC2">
                <wp:simplePos x="0" y="0"/>
                <wp:positionH relativeFrom="column">
                  <wp:posOffset>512064</wp:posOffset>
                </wp:positionH>
                <wp:positionV relativeFrom="paragraph">
                  <wp:posOffset>995604</wp:posOffset>
                </wp:positionV>
                <wp:extent cx="570586" cy="241300"/>
                <wp:effectExtent l="19050" t="19050" r="20320" b="25400"/>
                <wp:wrapNone/>
                <wp:docPr id="12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0.3pt;margin-top:78.4pt;width:44.95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5CE26D0" wp14:editId="5310B0ED">
            <wp:extent cx="5732145" cy="127932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3F7D59">
      <w:pPr>
        <w:pStyle w:val="ListParagraph"/>
        <w:numPr>
          <w:ilvl w:val="0"/>
          <w:numId w:val="13"/>
        </w:numPr>
      </w:pPr>
      <w:r>
        <w:t xml:space="preserve">Click on the </w:t>
      </w:r>
      <w:r>
        <w:rPr>
          <w:b/>
        </w:rPr>
        <w:t xml:space="preserve">Set </w:t>
      </w:r>
      <w:r>
        <w:t>button to change the value of the property and enter a number (e.g. 1000) and then click on Set: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532EB299" wp14:editId="5DF38B51">
            <wp:extent cx="3065069" cy="973038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1" cy="9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D63853">
      <w:pPr>
        <w:pStyle w:val="Caption"/>
        <w:rPr>
          <w:noProof/>
        </w:rPr>
      </w:pPr>
      <w:r>
        <w:t xml:space="preserve">Figure </w:t>
      </w:r>
      <w:fldSimple w:instr=" SEQ Figure \* ARABIC ">
        <w:r w:rsidR="00B54D10">
          <w:rPr>
            <w:noProof/>
          </w:rPr>
          <w:t>34</w:t>
        </w:r>
      </w:fldSimple>
      <w:r>
        <w:t xml:space="preserve">: </w:t>
      </w:r>
      <w:proofErr w:type="spellStart"/>
      <w:r>
        <w:t>ThingWorx</w:t>
      </w:r>
      <w:proofErr w:type="spellEnd"/>
      <w:r>
        <w:t>: Entering data to the Command</w:t>
      </w:r>
      <w:r>
        <w:rPr>
          <w:noProof/>
        </w:rPr>
        <w:t xml:space="preserve"> property.</w:t>
      </w:r>
    </w:p>
    <w:p w:rsidR="00D63853" w:rsidRDefault="00D63853" w:rsidP="00D63853">
      <w:r>
        <w:t xml:space="preserve">The new data should be shown on the Debug tab in </w:t>
      </w:r>
      <w:proofErr w:type="spellStart"/>
      <w:r>
        <w:t>LuvitRED</w:t>
      </w:r>
      <w:proofErr w:type="spellEnd"/>
      <w:r>
        <w:t>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6AEDAFF3" wp14:editId="3BA53FB6">
            <wp:extent cx="4513478" cy="476905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08" cy="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Pr="00677E9C" w:rsidRDefault="00D63853" w:rsidP="00D63853">
      <w:pPr>
        <w:pStyle w:val="Caption"/>
      </w:pPr>
      <w:r>
        <w:t xml:space="preserve">Figure </w:t>
      </w:r>
      <w:fldSimple w:instr=" SEQ Figure \* ARABIC ">
        <w:r w:rsidR="00B54D10">
          <w:rPr>
            <w:noProof/>
          </w:rPr>
          <w:t>35</w:t>
        </w:r>
      </w:fldSimple>
      <w:r>
        <w:t xml:space="preserve">: Data coming from </w:t>
      </w:r>
      <w:proofErr w:type="spellStart"/>
      <w:r>
        <w:t>ThingWorx</w:t>
      </w:r>
      <w:proofErr w:type="spellEnd"/>
      <w:r>
        <w:t>.</w:t>
      </w:r>
    </w:p>
    <w:p w:rsidR="00134BEB" w:rsidRPr="000908DA" w:rsidRDefault="00134BEB" w:rsidP="00D63853"/>
    <w:p w:rsidR="000908DA" w:rsidRDefault="000908DA" w:rsidP="00F75100">
      <w:pPr>
        <w:sectPr w:rsidR="000908DA" w:rsidSect="00E055FC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39" w:code="9"/>
          <w:pgMar w:top="1701" w:right="1440" w:bottom="1440" w:left="1440" w:header="1701" w:footer="1701" w:gutter="0"/>
          <w:cols w:space="708"/>
          <w:titlePg/>
          <w:docGrid w:linePitch="360"/>
        </w:sectPr>
      </w:pPr>
      <w:bookmarkStart w:id="17" w:name="_GoBack"/>
      <w:bookmarkEnd w:id="0"/>
      <w:bookmarkEnd w:id="17"/>
    </w:p>
    <w:p w:rsidR="00A85C56" w:rsidRPr="00A241F8" w:rsidRDefault="00A85C56" w:rsidP="00F75100"/>
    <w:sectPr w:rsidR="00A85C56" w:rsidRPr="00A241F8" w:rsidSect="00E055FC">
      <w:headerReference w:type="first" r:id="rId52"/>
      <w:pgSz w:w="11907" w:h="16839" w:code="9"/>
      <w:pgMar w:top="1701" w:right="1440" w:bottom="1440" w:left="1440" w:header="1701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594" w:rsidRDefault="00E01594" w:rsidP="00004FCF">
      <w:r>
        <w:separator/>
      </w:r>
    </w:p>
    <w:p w:rsidR="00E01594" w:rsidRDefault="00E01594"/>
  </w:endnote>
  <w:endnote w:type="continuationSeparator" w:id="0">
    <w:p w:rsidR="00E01594" w:rsidRDefault="00E01594" w:rsidP="00004FCF">
      <w:r>
        <w:continuationSeparator/>
      </w:r>
    </w:p>
    <w:p w:rsidR="00E01594" w:rsidRDefault="00E015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80194"/>
      <w:docPartObj>
        <w:docPartGallery w:val="Page Numbers (Bottom of Page)"/>
        <w:docPartUnique/>
      </w:docPartObj>
    </w:sdtPr>
    <w:sdtEndPr/>
    <w:sdtContent>
      <w:p w:rsidR="00B8109F" w:rsidRDefault="00B8109F">
        <w:pPr>
          <w:pStyle w:val="Footer"/>
          <w:jc w:val="right"/>
        </w:pPr>
        <w:r w:rsidRPr="00FF5304">
          <w:rPr>
            <w:color w:val="969696" w:themeColor="accent3"/>
          </w:rPr>
          <w:fldChar w:fldCharType="begin"/>
        </w:r>
        <w:r w:rsidRPr="00FF5304">
          <w:rPr>
            <w:color w:val="969696" w:themeColor="accent3"/>
          </w:rPr>
          <w:instrText xml:space="preserve"> PAGE   \* MERGEFORMAT </w:instrText>
        </w:r>
        <w:r w:rsidRPr="00FF5304">
          <w:rPr>
            <w:color w:val="969696" w:themeColor="accent3"/>
          </w:rPr>
          <w:fldChar w:fldCharType="separate"/>
        </w:r>
        <w:r w:rsidR="00B54D10">
          <w:rPr>
            <w:noProof/>
            <w:color w:val="969696" w:themeColor="accent3"/>
          </w:rPr>
          <w:t>11</w:t>
        </w:r>
        <w:r w:rsidRPr="00FF5304">
          <w:rPr>
            <w:color w:val="969696" w:themeColor="accent3"/>
          </w:rPr>
          <w:fldChar w:fldCharType="end"/>
        </w:r>
      </w:p>
    </w:sdtContent>
  </w:sdt>
  <w:p w:rsidR="00B8109F" w:rsidRDefault="00B8109F" w:rsidP="00004F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Footer"/>
    </w:pPr>
  </w:p>
  <w:p w:rsidR="00B8109F" w:rsidRDefault="00B8109F" w:rsidP="00004F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594" w:rsidRDefault="00E01594" w:rsidP="00004FCF">
      <w:r>
        <w:separator/>
      </w:r>
    </w:p>
    <w:p w:rsidR="00E01594" w:rsidRDefault="00E01594"/>
  </w:footnote>
  <w:footnote w:type="continuationSeparator" w:id="0">
    <w:p w:rsidR="00E01594" w:rsidRDefault="00E01594" w:rsidP="00004FCF">
      <w:r>
        <w:continuationSeparator/>
      </w:r>
    </w:p>
    <w:p w:rsidR="00E01594" w:rsidRDefault="00E0159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26CE40" wp14:editId="72C32FEF">
          <wp:simplePos x="0" y="0"/>
          <wp:positionH relativeFrom="column">
            <wp:posOffset>19050</wp:posOffset>
          </wp:positionH>
          <wp:positionV relativeFrom="paragraph">
            <wp:posOffset>-501912</wp:posOffset>
          </wp:positionV>
          <wp:extent cx="1132317" cy="443753"/>
          <wp:effectExtent l="19050" t="0" r="0" b="0"/>
          <wp:wrapNone/>
          <wp:docPr id="1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317" cy="4437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E055FC">
      <w:rPr>
        <w:noProof/>
      </w:rPr>
      <w:drawing>
        <wp:inline distT="0" distB="0" distL="0" distR="0" wp14:anchorId="4512D6FD" wp14:editId="7ECE88CA">
          <wp:extent cx="1648385" cy="645459"/>
          <wp:effectExtent l="19050" t="0" r="8965" b="0"/>
          <wp:docPr id="5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385" cy="6454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DF0021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posOffset>3161478</wp:posOffset>
          </wp:positionV>
          <wp:extent cx="3651997" cy="1425388"/>
          <wp:effectExtent l="19050" t="0" r="0" b="0"/>
          <wp:wrapNone/>
          <wp:docPr id="4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6917" cy="14253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FA7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83E24"/>
    <w:multiLevelType w:val="hybridMultilevel"/>
    <w:tmpl w:val="60FE44E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2C144158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EE0D43"/>
    <w:multiLevelType w:val="hybridMultilevel"/>
    <w:tmpl w:val="6E9E0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FA47D0"/>
    <w:multiLevelType w:val="hybridMultilevel"/>
    <w:tmpl w:val="BFFA6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113EB1"/>
    <w:multiLevelType w:val="hybridMultilevel"/>
    <w:tmpl w:val="37D2F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742368"/>
    <w:multiLevelType w:val="hybridMultilevel"/>
    <w:tmpl w:val="29E6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E6711"/>
    <w:multiLevelType w:val="hybridMultilevel"/>
    <w:tmpl w:val="690A3E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C550EAB"/>
    <w:multiLevelType w:val="hybridMultilevel"/>
    <w:tmpl w:val="5DC60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691A37"/>
    <w:multiLevelType w:val="multilevel"/>
    <w:tmpl w:val="7FAC6A5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ED729F6"/>
    <w:multiLevelType w:val="hybridMultilevel"/>
    <w:tmpl w:val="1D5488C4"/>
    <w:lvl w:ilvl="0" w:tplc="FD9614A4">
      <w:start w:val="1"/>
      <w:numFmt w:val="bullet"/>
      <w:pStyle w:val="ListParagraph"/>
      <w:lvlText w:val="o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906B43"/>
    <w:multiLevelType w:val="hybridMultilevel"/>
    <w:tmpl w:val="2FB24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32005A"/>
    <w:multiLevelType w:val="hybridMultilevel"/>
    <w:tmpl w:val="AFB8C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2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2"/>
  </w:num>
  <w:num w:numId="12">
    <w:abstractNumId w:val="7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0B"/>
    <w:rsid w:val="000043BF"/>
    <w:rsid w:val="00004FCF"/>
    <w:rsid w:val="000079AA"/>
    <w:rsid w:val="00007E41"/>
    <w:rsid w:val="00011BD6"/>
    <w:rsid w:val="00016498"/>
    <w:rsid w:val="000172DC"/>
    <w:rsid w:val="000361E4"/>
    <w:rsid w:val="00056318"/>
    <w:rsid w:val="000719EE"/>
    <w:rsid w:val="00075E64"/>
    <w:rsid w:val="000908DA"/>
    <w:rsid w:val="000C741D"/>
    <w:rsid w:val="000D4476"/>
    <w:rsid w:val="000D5B0D"/>
    <w:rsid w:val="000D653F"/>
    <w:rsid w:val="000E0D74"/>
    <w:rsid w:val="00105B5A"/>
    <w:rsid w:val="001154FE"/>
    <w:rsid w:val="00133131"/>
    <w:rsid w:val="00134BEB"/>
    <w:rsid w:val="00136BB9"/>
    <w:rsid w:val="0013793D"/>
    <w:rsid w:val="00166476"/>
    <w:rsid w:val="00183ACF"/>
    <w:rsid w:val="001A3008"/>
    <w:rsid w:val="001A35FC"/>
    <w:rsid w:val="001C1048"/>
    <w:rsid w:val="001C6E7C"/>
    <w:rsid w:val="001E2BB3"/>
    <w:rsid w:val="001F58F1"/>
    <w:rsid w:val="001F751C"/>
    <w:rsid w:val="002002FF"/>
    <w:rsid w:val="0022064A"/>
    <w:rsid w:val="00234260"/>
    <w:rsid w:val="00240CD1"/>
    <w:rsid w:val="00261F72"/>
    <w:rsid w:val="00266D47"/>
    <w:rsid w:val="0027041C"/>
    <w:rsid w:val="002757CF"/>
    <w:rsid w:val="0027628D"/>
    <w:rsid w:val="002A7E20"/>
    <w:rsid w:val="002C07FC"/>
    <w:rsid w:val="002C2E20"/>
    <w:rsid w:val="002C4077"/>
    <w:rsid w:val="002D5C08"/>
    <w:rsid w:val="00306297"/>
    <w:rsid w:val="0032489F"/>
    <w:rsid w:val="00350913"/>
    <w:rsid w:val="00350D47"/>
    <w:rsid w:val="00361DA6"/>
    <w:rsid w:val="00364403"/>
    <w:rsid w:val="00372281"/>
    <w:rsid w:val="0037456D"/>
    <w:rsid w:val="00384299"/>
    <w:rsid w:val="00396300"/>
    <w:rsid w:val="003D1F1E"/>
    <w:rsid w:val="003D3755"/>
    <w:rsid w:val="003D4983"/>
    <w:rsid w:val="003D4DC4"/>
    <w:rsid w:val="003D6854"/>
    <w:rsid w:val="003E2C88"/>
    <w:rsid w:val="003E3C7C"/>
    <w:rsid w:val="003F7D59"/>
    <w:rsid w:val="00414AD0"/>
    <w:rsid w:val="00421587"/>
    <w:rsid w:val="004379C8"/>
    <w:rsid w:val="0046254F"/>
    <w:rsid w:val="00473C76"/>
    <w:rsid w:val="004743EC"/>
    <w:rsid w:val="004C6E4C"/>
    <w:rsid w:val="004E1328"/>
    <w:rsid w:val="004F7B94"/>
    <w:rsid w:val="00510116"/>
    <w:rsid w:val="00524F9C"/>
    <w:rsid w:val="00532AE1"/>
    <w:rsid w:val="00545B6C"/>
    <w:rsid w:val="00593CAE"/>
    <w:rsid w:val="005A01E5"/>
    <w:rsid w:val="005B2309"/>
    <w:rsid w:val="005C68D5"/>
    <w:rsid w:val="005D4B0B"/>
    <w:rsid w:val="005D624F"/>
    <w:rsid w:val="005F6E48"/>
    <w:rsid w:val="00613351"/>
    <w:rsid w:val="00615551"/>
    <w:rsid w:val="0063031F"/>
    <w:rsid w:val="00645BF8"/>
    <w:rsid w:val="00646C0A"/>
    <w:rsid w:val="00670A66"/>
    <w:rsid w:val="00674BDE"/>
    <w:rsid w:val="00680D1C"/>
    <w:rsid w:val="00683F58"/>
    <w:rsid w:val="00684487"/>
    <w:rsid w:val="006A3632"/>
    <w:rsid w:val="006B0BFC"/>
    <w:rsid w:val="006B2FF9"/>
    <w:rsid w:val="006C360D"/>
    <w:rsid w:val="006C69CF"/>
    <w:rsid w:val="006C7B12"/>
    <w:rsid w:val="006D047D"/>
    <w:rsid w:val="006E74F4"/>
    <w:rsid w:val="006F11B4"/>
    <w:rsid w:val="006F22BD"/>
    <w:rsid w:val="006F5EB0"/>
    <w:rsid w:val="00702D46"/>
    <w:rsid w:val="007316D7"/>
    <w:rsid w:val="00736960"/>
    <w:rsid w:val="00750223"/>
    <w:rsid w:val="007627B3"/>
    <w:rsid w:val="00772613"/>
    <w:rsid w:val="00775E73"/>
    <w:rsid w:val="00796FB4"/>
    <w:rsid w:val="007A220A"/>
    <w:rsid w:val="007A2593"/>
    <w:rsid w:val="007A599F"/>
    <w:rsid w:val="007A5CE5"/>
    <w:rsid w:val="007D08AD"/>
    <w:rsid w:val="007D384D"/>
    <w:rsid w:val="007F7A7E"/>
    <w:rsid w:val="00803BF2"/>
    <w:rsid w:val="0081303F"/>
    <w:rsid w:val="008130F9"/>
    <w:rsid w:val="0082179C"/>
    <w:rsid w:val="00825CB9"/>
    <w:rsid w:val="00827FE3"/>
    <w:rsid w:val="00844218"/>
    <w:rsid w:val="00850199"/>
    <w:rsid w:val="00877405"/>
    <w:rsid w:val="008B4947"/>
    <w:rsid w:val="008C2D9F"/>
    <w:rsid w:val="008C7113"/>
    <w:rsid w:val="0090029D"/>
    <w:rsid w:val="00903589"/>
    <w:rsid w:val="00903EF9"/>
    <w:rsid w:val="00934203"/>
    <w:rsid w:val="00937861"/>
    <w:rsid w:val="009421C8"/>
    <w:rsid w:val="00943064"/>
    <w:rsid w:val="009473F3"/>
    <w:rsid w:val="00962265"/>
    <w:rsid w:val="009701D8"/>
    <w:rsid w:val="00983572"/>
    <w:rsid w:val="00986DB9"/>
    <w:rsid w:val="009928FE"/>
    <w:rsid w:val="009975AD"/>
    <w:rsid w:val="009A24F2"/>
    <w:rsid w:val="009B68F1"/>
    <w:rsid w:val="009C3313"/>
    <w:rsid w:val="009E564C"/>
    <w:rsid w:val="009E7D86"/>
    <w:rsid w:val="009F74DA"/>
    <w:rsid w:val="00A00D7A"/>
    <w:rsid w:val="00A162DA"/>
    <w:rsid w:val="00A241F8"/>
    <w:rsid w:val="00A24F2B"/>
    <w:rsid w:val="00A50B84"/>
    <w:rsid w:val="00A53711"/>
    <w:rsid w:val="00A64DAD"/>
    <w:rsid w:val="00A85C56"/>
    <w:rsid w:val="00A90253"/>
    <w:rsid w:val="00A920A4"/>
    <w:rsid w:val="00AA7E76"/>
    <w:rsid w:val="00AD2B52"/>
    <w:rsid w:val="00AE11D6"/>
    <w:rsid w:val="00AF1CB8"/>
    <w:rsid w:val="00AF5351"/>
    <w:rsid w:val="00B001F9"/>
    <w:rsid w:val="00B026F3"/>
    <w:rsid w:val="00B1275F"/>
    <w:rsid w:val="00B26DC7"/>
    <w:rsid w:val="00B54D10"/>
    <w:rsid w:val="00B8109F"/>
    <w:rsid w:val="00B85DB7"/>
    <w:rsid w:val="00BB39B9"/>
    <w:rsid w:val="00C165B1"/>
    <w:rsid w:val="00C2186F"/>
    <w:rsid w:val="00C27FBB"/>
    <w:rsid w:val="00C343DD"/>
    <w:rsid w:val="00C47445"/>
    <w:rsid w:val="00C61058"/>
    <w:rsid w:val="00C63BC5"/>
    <w:rsid w:val="00C66BF2"/>
    <w:rsid w:val="00C72426"/>
    <w:rsid w:val="00C73EA4"/>
    <w:rsid w:val="00C92FCE"/>
    <w:rsid w:val="00CA3824"/>
    <w:rsid w:val="00CA76AA"/>
    <w:rsid w:val="00CC7A8C"/>
    <w:rsid w:val="00CF22E8"/>
    <w:rsid w:val="00CF2658"/>
    <w:rsid w:val="00D039BE"/>
    <w:rsid w:val="00D1167B"/>
    <w:rsid w:val="00D11A60"/>
    <w:rsid w:val="00D2371F"/>
    <w:rsid w:val="00D31788"/>
    <w:rsid w:val="00D375AD"/>
    <w:rsid w:val="00D52413"/>
    <w:rsid w:val="00D63853"/>
    <w:rsid w:val="00D74A91"/>
    <w:rsid w:val="00DD7A22"/>
    <w:rsid w:val="00DF0021"/>
    <w:rsid w:val="00E01594"/>
    <w:rsid w:val="00E055FC"/>
    <w:rsid w:val="00E123DB"/>
    <w:rsid w:val="00E251FC"/>
    <w:rsid w:val="00E33090"/>
    <w:rsid w:val="00E34E53"/>
    <w:rsid w:val="00E44E70"/>
    <w:rsid w:val="00E50AB5"/>
    <w:rsid w:val="00E71976"/>
    <w:rsid w:val="00EA7663"/>
    <w:rsid w:val="00EF162E"/>
    <w:rsid w:val="00F25B6B"/>
    <w:rsid w:val="00F27E46"/>
    <w:rsid w:val="00F335B9"/>
    <w:rsid w:val="00F34E4D"/>
    <w:rsid w:val="00F35559"/>
    <w:rsid w:val="00F4020F"/>
    <w:rsid w:val="00F40744"/>
    <w:rsid w:val="00F52179"/>
    <w:rsid w:val="00F67E17"/>
    <w:rsid w:val="00F75100"/>
    <w:rsid w:val="00FA6A2A"/>
    <w:rsid w:val="00FB7009"/>
    <w:rsid w:val="00FC129D"/>
    <w:rsid w:val="00FC2916"/>
    <w:rsid w:val="00FC5BB3"/>
    <w:rsid w:val="00FC6067"/>
    <w:rsid w:val="00FC663F"/>
    <w:rsid w:val="00FC739D"/>
    <w:rsid w:val="00FD4B2B"/>
    <w:rsid w:val="00FF5304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www.thingworx.com/develop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anco%20Arboleda\Option\Documents\New%20Templates\Option2012_Templates\Option_2012_Word_Template_Eco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Verv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34B1E-60D0-4199-AC7B-F249C8B64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Option_2012_Word_Template_Eco.dotx</Template>
  <TotalTime>3</TotalTime>
  <Pages>1</Pages>
  <Words>1437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Connecting to ThingWorx using LuvitRED</vt:lpstr>
    </vt:vector>
  </TitlesOfParts>
  <Company>Option NV</Company>
  <LinksUpToDate>false</LinksUpToDate>
  <CharactersWithSpaces>9614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Connecting to ThingWorx using LuvitRED</dc:title>
  <dc:creator>Franco Arboleda</dc:creator>
  <cp:lastModifiedBy>Franco</cp:lastModifiedBy>
  <cp:revision>5</cp:revision>
  <cp:lastPrinted>2016-06-01T11:32:00Z</cp:lastPrinted>
  <dcterms:created xsi:type="dcterms:W3CDTF">2016-06-01T11:30:00Z</dcterms:created>
  <dcterms:modified xsi:type="dcterms:W3CDTF">2016-06-01T11:33:00Z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_ver">
    <vt:lpwstr>v003ext</vt:lpwstr>
  </property>
  <property fmtid="{D5CDD505-2E9C-101B-9397-08002B2CF9AE}" pid="3" name="LuvitRED_ver">
    <vt:lpwstr>2.7.5</vt:lpwstr>
  </property>
  <property fmtid="{D5CDD505-2E9C-101B-9397-08002B2CF9AE}" pid="4" name="Firm_ver">
    <vt:lpwstr>2.62.0</vt:lpwstr>
  </property>
</Properties>
</file>